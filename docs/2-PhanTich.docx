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8C21" w14:textId="77777777" w:rsidR="0037628A" w:rsidRPr="006F0E9A" w:rsidRDefault="0037628A" w:rsidP="0037628A">
      <w:pPr>
        <w:pStyle w:val="Title"/>
        <w:jc w:val="right"/>
        <w:rPr>
          <w:rFonts w:ascii="Times New Roman" w:hAnsi="Times New Roman"/>
        </w:rPr>
      </w:pPr>
    </w:p>
    <w:p w14:paraId="7DBE85E2" w14:textId="77777777" w:rsidR="0037628A" w:rsidRPr="006F0E9A" w:rsidRDefault="0037628A" w:rsidP="0037628A"/>
    <w:p w14:paraId="11231C46" w14:textId="77777777" w:rsidR="0037628A" w:rsidRPr="006F0E9A" w:rsidRDefault="0037628A" w:rsidP="0037628A"/>
    <w:p w14:paraId="0B0075EF" w14:textId="77777777" w:rsidR="0037628A" w:rsidRPr="006F0E9A" w:rsidRDefault="0037628A" w:rsidP="0037628A">
      <w:pPr>
        <w:pStyle w:val="Title"/>
        <w:jc w:val="right"/>
        <w:rPr>
          <w:rFonts w:ascii="Times New Roman" w:hAnsi="Times New Roman"/>
        </w:rPr>
      </w:pPr>
    </w:p>
    <w:p w14:paraId="2BB916C3" w14:textId="77777777" w:rsidR="0037628A" w:rsidRPr="006F0E9A" w:rsidRDefault="0037628A" w:rsidP="0037628A">
      <w:pPr>
        <w:pStyle w:val="Title"/>
        <w:jc w:val="right"/>
        <w:rPr>
          <w:rFonts w:ascii="Times New Roman" w:hAnsi="Times New Roman"/>
        </w:rPr>
      </w:pPr>
    </w:p>
    <w:p w14:paraId="76AAEE82" w14:textId="77777777" w:rsidR="0037628A" w:rsidRPr="006F0E9A" w:rsidRDefault="0037628A" w:rsidP="0037628A">
      <w:pPr>
        <w:pStyle w:val="Title"/>
        <w:jc w:val="right"/>
        <w:rPr>
          <w:rFonts w:ascii="Times New Roman" w:hAnsi="Times New Roman"/>
        </w:rPr>
      </w:pPr>
    </w:p>
    <w:p w14:paraId="62D215F3" w14:textId="77777777" w:rsidR="00A015EC" w:rsidRPr="006F0E9A" w:rsidRDefault="00FD06E2" w:rsidP="00A015EC">
      <w:pPr>
        <w:pStyle w:val="Title"/>
        <w:rPr>
          <w:rFonts w:ascii="Times New Roman" w:hAnsi="Times New Roman"/>
        </w:rPr>
      </w:pPr>
      <w:r w:rsidRPr="006F0E9A">
        <w:rPr>
          <w:rFonts w:ascii="Times New Roman" w:hAnsi="Times New Roman"/>
        </w:rPr>
        <w:t>Hồ sơ Phân tích</w:t>
      </w:r>
    </w:p>
    <w:p w14:paraId="699D6421" w14:textId="77777777" w:rsidR="00A015EC" w:rsidRPr="006F0E9A" w:rsidRDefault="00A015EC" w:rsidP="00A015EC"/>
    <w:p w14:paraId="411BF0CA" w14:textId="22B27C44" w:rsidR="006453A5" w:rsidRPr="006F0E9A" w:rsidRDefault="002E4156" w:rsidP="006B0493">
      <w:pPr>
        <w:pStyle w:val="Title"/>
        <w:rPr>
          <w:szCs w:val="36"/>
        </w:rPr>
      </w:pPr>
      <w:r>
        <w:rPr>
          <w:rFonts w:ascii="Times New Roman" w:hAnsi="Times New Roman"/>
          <w:bCs/>
          <w:color w:val="0000FF"/>
          <w:szCs w:val="36"/>
        </w:rPr>
        <w:t>Hệ thống theo dõi và tóm tắt paper mới theo chủ đề</w:t>
      </w:r>
      <w:r>
        <w:rPr>
          <w:rFonts w:ascii="Times New Roman" w:hAnsi="Times New Roman"/>
          <w:bCs/>
          <w:color w:val="0000FF"/>
          <w:szCs w:val="36"/>
        </w:rPr>
        <w:tab/>
      </w:r>
    </w:p>
    <w:p w14:paraId="67F1585C" w14:textId="66A65BB2" w:rsidR="006453A5" w:rsidRPr="006F0E9A" w:rsidRDefault="006453A5" w:rsidP="006453A5">
      <w:pPr>
        <w:jc w:val="right"/>
        <w:rPr>
          <w:sz w:val="36"/>
          <w:szCs w:val="36"/>
        </w:rPr>
      </w:pPr>
      <w:r w:rsidRPr="006F0E9A">
        <w:rPr>
          <w:sz w:val="36"/>
          <w:szCs w:val="36"/>
        </w:rPr>
        <w:t xml:space="preserve">Version </w:t>
      </w:r>
      <w:r w:rsidRPr="006F0E9A">
        <w:rPr>
          <w:color w:val="0000FF"/>
          <w:sz w:val="36"/>
          <w:szCs w:val="36"/>
        </w:rPr>
        <w:t>&lt;1.</w:t>
      </w:r>
      <w:r w:rsidR="006656D9">
        <w:rPr>
          <w:color w:val="0000FF"/>
          <w:sz w:val="36"/>
          <w:szCs w:val="36"/>
        </w:rPr>
        <w:t>4</w:t>
      </w:r>
      <w:r w:rsidRPr="006F0E9A">
        <w:rPr>
          <w:color w:val="0000FF"/>
          <w:sz w:val="36"/>
          <w:szCs w:val="36"/>
        </w:rPr>
        <w:t>&gt;</w:t>
      </w:r>
    </w:p>
    <w:p w14:paraId="20802246" w14:textId="77777777" w:rsidR="0037628A" w:rsidRPr="006F0E9A" w:rsidRDefault="0037628A" w:rsidP="0037628A">
      <w:pPr>
        <w:pStyle w:val="Title"/>
        <w:jc w:val="both"/>
        <w:rPr>
          <w:rFonts w:ascii="Times New Roman" w:hAnsi="Times New Roman"/>
        </w:rPr>
      </w:pPr>
    </w:p>
    <w:p w14:paraId="6EAFA128" w14:textId="77777777" w:rsidR="0037628A" w:rsidRPr="006F0E9A" w:rsidRDefault="0037628A" w:rsidP="0037628A"/>
    <w:p w14:paraId="62C6718B" w14:textId="77777777" w:rsidR="0037628A" w:rsidRPr="006F0E9A" w:rsidRDefault="0037628A" w:rsidP="0037628A"/>
    <w:p w14:paraId="71FEBEA1" w14:textId="77777777" w:rsidR="0037628A" w:rsidRPr="006F0E9A" w:rsidRDefault="0037628A" w:rsidP="0037628A"/>
    <w:p w14:paraId="54E41E39" w14:textId="77777777" w:rsidR="0037628A" w:rsidRPr="006F0E9A" w:rsidRDefault="0037628A" w:rsidP="0037628A"/>
    <w:p w14:paraId="67AB81FD" w14:textId="77777777" w:rsidR="006453A5" w:rsidRPr="006F0E9A" w:rsidRDefault="006453A5" w:rsidP="0037628A"/>
    <w:p w14:paraId="4A63010C" w14:textId="77777777" w:rsidR="006453A5" w:rsidRPr="006F0E9A" w:rsidRDefault="006453A5" w:rsidP="0037628A"/>
    <w:p w14:paraId="5CD6926D" w14:textId="77777777" w:rsidR="006453A5" w:rsidRPr="006F0E9A" w:rsidRDefault="006453A5" w:rsidP="0037628A"/>
    <w:p w14:paraId="0A46FD93" w14:textId="77777777" w:rsidR="006453A5" w:rsidRPr="006F0E9A" w:rsidRDefault="006453A5" w:rsidP="0037628A"/>
    <w:p w14:paraId="59CE78DA" w14:textId="77777777" w:rsidR="006453A5" w:rsidRPr="006F0E9A" w:rsidRDefault="006453A5" w:rsidP="0037628A"/>
    <w:p w14:paraId="37B600AC" w14:textId="77777777" w:rsidR="006453A5" w:rsidRPr="006F0E9A" w:rsidRDefault="006453A5" w:rsidP="0037628A"/>
    <w:p w14:paraId="4E6854BC" w14:textId="77777777" w:rsidR="0037628A" w:rsidRPr="006F0E9A" w:rsidRDefault="0037628A" w:rsidP="0037628A"/>
    <w:p w14:paraId="13879CF2" w14:textId="77777777" w:rsidR="0037628A" w:rsidRPr="006F0E9A" w:rsidRDefault="0037628A" w:rsidP="0037628A"/>
    <w:p w14:paraId="454C76C7" w14:textId="77777777" w:rsidR="006453A5" w:rsidRPr="006F0E9A" w:rsidRDefault="006453A5" w:rsidP="006453A5">
      <w:pPr>
        <w:ind w:left="567"/>
        <w:rPr>
          <w:sz w:val="30"/>
          <w:szCs w:val="30"/>
        </w:rPr>
      </w:pPr>
      <w:r w:rsidRPr="006F0E9A">
        <w:rPr>
          <w:sz w:val="30"/>
          <w:szCs w:val="30"/>
        </w:rPr>
        <w:t>Sinh viên thực hiện:</w:t>
      </w:r>
    </w:p>
    <w:p w14:paraId="21757FCB" w14:textId="3B592A5A" w:rsidR="006453A5" w:rsidRPr="006F0E9A" w:rsidRDefault="006453A5" w:rsidP="006453A5">
      <w:pPr>
        <w:tabs>
          <w:tab w:val="left" w:pos="2835"/>
        </w:tabs>
        <w:ind w:left="567"/>
        <w:rPr>
          <w:color w:val="0000FF"/>
          <w:sz w:val="30"/>
          <w:szCs w:val="30"/>
        </w:rPr>
      </w:pPr>
      <w:r w:rsidRPr="006F0E9A">
        <w:rPr>
          <w:color w:val="0000FF"/>
          <w:sz w:val="30"/>
          <w:szCs w:val="30"/>
        </w:rPr>
        <w:t>248800</w:t>
      </w:r>
      <w:r w:rsidR="002E4156">
        <w:rPr>
          <w:color w:val="0000FF"/>
          <w:sz w:val="30"/>
          <w:szCs w:val="30"/>
        </w:rPr>
        <w:t>07</w:t>
      </w:r>
      <w:r w:rsidR="002E4156">
        <w:rPr>
          <w:color w:val="0000FF"/>
          <w:sz w:val="30"/>
          <w:szCs w:val="30"/>
        </w:rPr>
        <w:tab/>
        <w:t>Trịnh Thị Ngọc Diểm</w:t>
      </w:r>
      <w:r w:rsidRPr="006F0E9A">
        <w:rPr>
          <w:color w:val="0000FF"/>
          <w:sz w:val="30"/>
          <w:szCs w:val="30"/>
        </w:rPr>
        <w:tab/>
      </w:r>
      <w:r w:rsidR="002E4156">
        <w:rPr>
          <w:color w:val="0000FF"/>
          <w:sz w:val="30"/>
          <w:szCs w:val="30"/>
        </w:rPr>
        <w:tab/>
      </w:r>
    </w:p>
    <w:p w14:paraId="33B45DDF" w14:textId="441376F0" w:rsidR="006453A5" w:rsidRPr="006F0E9A" w:rsidRDefault="006453A5" w:rsidP="006453A5">
      <w:pPr>
        <w:tabs>
          <w:tab w:val="left" w:pos="2835"/>
        </w:tabs>
        <w:ind w:left="567"/>
        <w:rPr>
          <w:color w:val="0000FF"/>
          <w:sz w:val="30"/>
          <w:szCs w:val="30"/>
        </w:rPr>
      </w:pPr>
      <w:r w:rsidRPr="006F0E9A">
        <w:rPr>
          <w:color w:val="0000FF"/>
          <w:sz w:val="30"/>
          <w:szCs w:val="30"/>
        </w:rPr>
        <w:t>248800</w:t>
      </w:r>
      <w:r w:rsidR="002E4156">
        <w:rPr>
          <w:color w:val="0000FF"/>
          <w:sz w:val="30"/>
          <w:szCs w:val="30"/>
        </w:rPr>
        <w:t>13</w:t>
      </w:r>
      <w:r w:rsidRPr="006F0E9A">
        <w:rPr>
          <w:color w:val="0000FF"/>
          <w:sz w:val="30"/>
          <w:szCs w:val="30"/>
        </w:rPr>
        <w:t xml:space="preserve">  </w:t>
      </w:r>
      <w:r w:rsidRPr="006F0E9A">
        <w:rPr>
          <w:color w:val="0000FF"/>
          <w:sz w:val="30"/>
          <w:szCs w:val="30"/>
        </w:rPr>
        <w:tab/>
      </w:r>
      <w:r w:rsidR="002E4156">
        <w:rPr>
          <w:color w:val="0000FF"/>
          <w:sz w:val="30"/>
          <w:szCs w:val="30"/>
        </w:rPr>
        <w:t>Trần Nguyễn Thanh Duy</w:t>
      </w:r>
    </w:p>
    <w:p w14:paraId="480FD632" w14:textId="51338092" w:rsidR="006453A5" w:rsidRPr="006F0E9A" w:rsidRDefault="006453A5" w:rsidP="006453A5">
      <w:pPr>
        <w:tabs>
          <w:tab w:val="left" w:pos="2835"/>
        </w:tabs>
        <w:ind w:left="567"/>
        <w:rPr>
          <w:color w:val="0000FF"/>
          <w:sz w:val="30"/>
          <w:szCs w:val="30"/>
        </w:rPr>
      </w:pPr>
      <w:r w:rsidRPr="006F0E9A">
        <w:rPr>
          <w:color w:val="0000FF"/>
          <w:sz w:val="30"/>
          <w:szCs w:val="30"/>
        </w:rPr>
        <w:t>248800</w:t>
      </w:r>
      <w:r w:rsidR="002E4156">
        <w:rPr>
          <w:color w:val="0000FF"/>
          <w:sz w:val="30"/>
          <w:szCs w:val="30"/>
        </w:rPr>
        <w:t>48</w:t>
      </w:r>
      <w:r w:rsidRPr="006F0E9A">
        <w:rPr>
          <w:color w:val="0000FF"/>
          <w:sz w:val="30"/>
          <w:szCs w:val="30"/>
        </w:rPr>
        <w:t xml:space="preserve"> </w:t>
      </w:r>
      <w:r w:rsidRPr="006F0E9A">
        <w:rPr>
          <w:color w:val="0000FF"/>
          <w:sz w:val="30"/>
          <w:szCs w:val="30"/>
        </w:rPr>
        <w:tab/>
      </w:r>
      <w:r w:rsidR="002E4156">
        <w:rPr>
          <w:color w:val="0000FF"/>
          <w:sz w:val="30"/>
          <w:szCs w:val="30"/>
        </w:rPr>
        <w:t>Nguyễn Trường Phúc</w:t>
      </w:r>
    </w:p>
    <w:p w14:paraId="5669E92D" w14:textId="759E3276" w:rsidR="0037628A" w:rsidRPr="006F0E9A" w:rsidRDefault="006453A5" w:rsidP="006453A5">
      <w:pPr>
        <w:tabs>
          <w:tab w:val="left" w:pos="2835"/>
        </w:tabs>
        <w:ind w:left="567"/>
        <w:rPr>
          <w:sz w:val="30"/>
          <w:szCs w:val="30"/>
        </w:rPr>
        <w:sectPr w:rsidR="0037628A" w:rsidRPr="006F0E9A" w:rsidSect="00746ED1">
          <w:headerReference w:type="default" r:id="rId8"/>
          <w:footerReference w:type="default" r:id="rId9"/>
          <w:pgSz w:w="11907" w:h="16839" w:code="9"/>
          <w:pgMar w:top="1440" w:right="1440" w:bottom="1440" w:left="1440" w:header="720" w:footer="720" w:gutter="0"/>
          <w:cols w:space="720"/>
          <w:vAlign w:val="center"/>
          <w:docGrid w:linePitch="326"/>
        </w:sectPr>
      </w:pPr>
      <w:r w:rsidRPr="006F0E9A">
        <w:rPr>
          <w:color w:val="0000FF"/>
          <w:sz w:val="30"/>
          <w:szCs w:val="30"/>
        </w:rPr>
        <w:t>248800</w:t>
      </w:r>
      <w:r w:rsidR="002E4156">
        <w:rPr>
          <w:color w:val="0000FF"/>
          <w:sz w:val="30"/>
          <w:szCs w:val="30"/>
        </w:rPr>
        <w:t>62</w:t>
      </w:r>
      <w:r w:rsidR="002E4156">
        <w:rPr>
          <w:color w:val="0000FF"/>
          <w:sz w:val="30"/>
          <w:szCs w:val="30"/>
        </w:rPr>
        <w:tab/>
        <w:t>Nguyễn Phương Tính</w:t>
      </w:r>
    </w:p>
    <w:p w14:paraId="382353E4" w14:textId="77777777" w:rsidR="007A1DE8" w:rsidRPr="006F0E9A" w:rsidRDefault="007A1DE8" w:rsidP="007A1DE8">
      <w:pPr>
        <w:jc w:val="center"/>
        <w:rPr>
          <w:rFonts w:eastAsia="SimSun"/>
          <w:b/>
          <w:sz w:val="36"/>
        </w:rPr>
      </w:pPr>
      <w:r w:rsidRPr="006F0E9A">
        <w:rPr>
          <w:rFonts w:eastAsia="SimSun"/>
          <w:b/>
          <w:sz w:val="36"/>
        </w:rPr>
        <w:lastRenderedPageBreak/>
        <w:t>Bảng ghi nhận thay đổi tài liệu</w:t>
      </w:r>
    </w:p>
    <w:p w14:paraId="3E5624ED" w14:textId="77777777" w:rsidR="007A1DE8" w:rsidRPr="006F0E9A" w:rsidRDefault="007A1DE8" w:rsidP="007A1DE8">
      <w:pPr>
        <w:jc w:val="both"/>
        <w:rPr>
          <w:rFonts w:eastAsia="SimSun"/>
        </w:rPr>
      </w:pPr>
    </w:p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827"/>
        <w:gridCol w:w="3119"/>
      </w:tblGrid>
      <w:tr w:rsidR="006453A5" w:rsidRPr="006034CE" w14:paraId="007A70BD" w14:textId="77777777" w:rsidTr="002A65C7">
        <w:trPr>
          <w:trHeight w:val="567"/>
        </w:trPr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35C70" w14:textId="26BF1184" w:rsidR="006453A5" w:rsidRPr="006034CE" w:rsidRDefault="006453A5" w:rsidP="0066391B">
            <w:pPr>
              <w:keepLines/>
              <w:jc w:val="center"/>
              <w:rPr>
                <w:rFonts w:eastAsia="SimSun"/>
                <w:b/>
                <w:szCs w:val="24"/>
              </w:rPr>
            </w:pPr>
            <w:r w:rsidRPr="006034CE">
              <w:rPr>
                <w:rFonts w:eastAsia="SimSun"/>
                <w:b/>
                <w:szCs w:val="24"/>
              </w:rPr>
              <w:t>Ngày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DDAFB" w14:textId="759D3486" w:rsidR="006453A5" w:rsidRPr="006034CE" w:rsidRDefault="006453A5" w:rsidP="0066391B">
            <w:pPr>
              <w:keepLines/>
              <w:jc w:val="center"/>
              <w:rPr>
                <w:rFonts w:eastAsia="SimSun"/>
                <w:b/>
                <w:szCs w:val="24"/>
              </w:rPr>
            </w:pPr>
            <w:r w:rsidRPr="006034CE">
              <w:rPr>
                <w:rFonts w:eastAsia="SimSun"/>
                <w:b/>
                <w:szCs w:val="24"/>
              </w:rPr>
              <w:t>Phiên bản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67BB1" w14:textId="100BA9BC" w:rsidR="006453A5" w:rsidRPr="006034CE" w:rsidRDefault="006453A5" w:rsidP="0066391B">
            <w:pPr>
              <w:keepLines/>
              <w:jc w:val="center"/>
              <w:rPr>
                <w:rFonts w:eastAsia="SimSun"/>
                <w:b/>
                <w:szCs w:val="24"/>
              </w:rPr>
            </w:pPr>
            <w:r w:rsidRPr="006034CE">
              <w:rPr>
                <w:rFonts w:eastAsia="SimSun"/>
                <w:b/>
                <w:szCs w:val="24"/>
              </w:rPr>
              <w:t>Mô tả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940B18" w14:textId="57D8FCC7" w:rsidR="006453A5" w:rsidRPr="006034CE" w:rsidRDefault="006453A5" w:rsidP="0066391B">
            <w:pPr>
              <w:keepLines/>
              <w:jc w:val="center"/>
              <w:rPr>
                <w:rFonts w:eastAsia="SimSun"/>
                <w:b/>
                <w:szCs w:val="24"/>
              </w:rPr>
            </w:pPr>
            <w:r w:rsidRPr="006034CE">
              <w:rPr>
                <w:rFonts w:eastAsia="SimSun"/>
                <w:b/>
                <w:szCs w:val="24"/>
              </w:rPr>
              <w:t>Người thay đổi</w:t>
            </w:r>
          </w:p>
        </w:tc>
      </w:tr>
      <w:tr w:rsidR="006034CE" w:rsidRPr="00331BDB" w14:paraId="7244ED94" w14:textId="77777777" w:rsidTr="008E4B09">
        <w:trPr>
          <w:trHeight w:val="850"/>
        </w:trPr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3AE0A" w14:textId="5ACC31AD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16/06/2026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8BC5A" w14:textId="4691312C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1.0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EC4B4" w14:textId="4B182D71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Khởi tạo tài liệu phân tích và xây dựng sơ đồ lớp mức phân tích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CF878" w14:textId="360C7851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Nguyễn Trường Phúc</w:t>
            </w:r>
          </w:p>
        </w:tc>
      </w:tr>
      <w:tr w:rsidR="006034CE" w:rsidRPr="00331BDB" w14:paraId="66C7CE94" w14:textId="77777777" w:rsidTr="008E4B09">
        <w:trPr>
          <w:trHeight w:val="850"/>
        </w:trPr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5B4CBC" w14:textId="30518A7A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16/06/2026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BBFCF" w14:textId="6D7B9EC0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1.1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1A372C" w14:textId="3A863039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Bổ sung hình vẽ và nội dung sơ đồ trạng thái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37E10" w14:textId="5C70DB97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Nguyễn Phương Tính</w:t>
            </w:r>
          </w:p>
        </w:tc>
      </w:tr>
      <w:tr w:rsidR="006034CE" w:rsidRPr="00331BDB" w14:paraId="4233AB66" w14:textId="77777777" w:rsidTr="008E4B09">
        <w:trPr>
          <w:trHeight w:val="850"/>
        </w:trPr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CE866" w14:textId="76139E45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16/06/2026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C4DD3" w14:textId="333C92ED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1.2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2570B" w14:textId="35DD5102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Chỉnh sửa sơ đồ lớp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20E1A" w14:textId="5AA0F1D9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Nguyễn Phương Tính</w:t>
            </w:r>
          </w:p>
        </w:tc>
      </w:tr>
      <w:tr w:rsidR="006034CE" w:rsidRPr="00331BDB" w14:paraId="214BECE3" w14:textId="77777777" w:rsidTr="008E4B09">
        <w:trPr>
          <w:trHeight w:val="850"/>
        </w:trPr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34B7C" w14:textId="56FD3D13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17/06/2025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3AF4F" w14:textId="564BE53D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1.3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94CAE" w14:textId="38A64ABA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Chỉnh sửa hình ảnh và hoàn thiện lại nội dung sơ đồ lớp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F8707" w14:textId="42ED8F22" w:rsidR="006034CE" w:rsidRPr="00A728BE" w:rsidRDefault="006034CE" w:rsidP="006034CE">
            <w:pPr>
              <w:keepLines/>
              <w:jc w:val="center"/>
              <w:rPr>
                <w:rFonts w:eastAsia="SimSun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Trịnh Thị Ngọc Diểm</w:t>
            </w:r>
          </w:p>
        </w:tc>
      </w:tr>
      <w:tr w:rsidR="006034CE" w:rsidRPr="00331BDB" w14:paraId="105069E8" w14:textId="77777777" w:rsidTr="008E4B09">
        <w:trPr>
          <w:trHeight w:val="850"/>
        </w:trPr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3E368" w14:textId="18A6DDAA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17/06/2025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B7CB0B" w14:textId="05E10E10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1.4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56306" w14:textId="25E5228D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Chỉnh sửa hình ảnh và hoàn thiện lại nội dung sơ đồ trạng thái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4CB1A" w14:textId="097E4FC5" w:rsidR="006034CE" w:rsidRPr="00A728BE" w:rsidRDefault="006034CE" w:rsidP="006034CE">
            <w:pPr>
              <w:keepLines/>
              <w:jc w:val="center"/>
              <w:rPr>
                <w:rFonts w:eastAsia="SimSun"/>
                <w:color w:val="0000FF"/>
                <w:szCs w:val="24"/>
                <w:highlight w:val="yellow"/>
              </w:rPr>
            </w:pPr>
            <w:r>
              <w:rPr>
                <w:rFonts w:eastAsia="SimSun"/>
                <w:color w:val="0000FF"/>
                <w:szCs w:val="24"/>
              </w:rPr>
              <w:t>Trần Nguyễn Thanh Duy</w:t>
            </w:r>
          </w:p>
        </w:tc>
      </w:tr>
    </w:tbl>
    <w:p w14:paraId="78CB9608" w14:textId="77777777" w:rsidR="007A1DE8" w:rsidRPr="00331BDB" w:rsidRDefault="007A1DE8" w:rsidP="00331BDB">
      <w:pPr>
        <w:pStyle w:val="BodyText"/>
      </w:pPr>
    </w:p>
    <w:p w14:paraId="35479B61" w14:textId="77777777" w:rsidR="005E2817" w:rsidRDefault="007A1DE8" w:rsidP="005E2817">
      <w:pPr>
        <w:pStyle w:val="Title"/>
        <w:rPr>
          <w:rFonts w:ascii="Times New Roman" w:hAnsi="Times New Roman"/>
        </w:rPr>
      </w:pPr>
      <w:r w:rsidRPr="006F0E9A">
        <w:rPr>
          <w:rFonts w:ascii="Times New Roman" w:hAnsi="Times New Roman"/>
        </w:rPr>
        <w:br w:type="page"/>
      </w:r>
      <w:r w:rsidR="005E2817" w:rsidRPr="006F0E9A">
        <w:rPr>
          <w:rFonts w:ascii="Times New Roman" w:hAnsi="Times New Roman"/>
        </w:rPr>
        <w:lastRenderedPageBreak/>
        <w:t>Mục lục</w:t>
      </w:r>
    </w:p>
    <w:p w14:paraId="1AF1A683" w14:textId="77777777" w:rsidR="00A90B02" w:rsidRPr="00A90B02" w:rsidRDefault="00A90B02" w:rsidP="00A90B02"/>
    <w:p w14:paraId="1DE8E52B" w14:textId="105D70CA" w:rsidR="00885725" w:rsidRDefault="005E2817" w:rsidP="00516495">
      <w:pPr>
        <w:pStyle w:val="TOC1"/>
        <w:tabs>
          <w:tab w:val="left" w:pos="432"/>
        </w:tabs>
        <w:spacing w:before="0" w:after="0"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r w:rsidRPr="006F0E9A">
        <w:fldChar w:fldCharType="begin"/>
      </w:r>
      <w:r w:rsidRPr="006F0E9A">
        <w:instrText xml:space="preserve"> TOC \o "1-2" \h \z \u </w:instrText>
      </w:r>
      <w:r w:rsidRPr="006F0E9A">
        <w:fldChar w:fldCharType="separate"/>
      </w:r>
      <w:hyperlink w:anchor="_Toc216724843" w:history="1">
        <w:r w:rsidR="00885725" w:rsidRPr="00E82E6B">
          <w:rPr>
            <w:rStyle w:val="Hyperlink"/>
          </w:rPr>
          <w:t>1.</w:t>
        </w:r>
        <w:r w:rsidR="00885725"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="00885725" w:rsidRPr="00E82E6B">
          <w:rPr>
            <w:rStyle w:val="Hyperlink"/>
          </w:rPr>
          <w:t>Sơ đồ lớp (mức phân tích)</w:t>
        </w:r>
        <w:r w:rsidR="00885725">
          <w:rPr>
            <w:webHidden/>
          </w:rPr>
          <w:tab/>
        </w:r>
        <w:r w:rsidR="00885725">
          <w:rPr>
            <w:webHidden/>
          </w:rPr>
          <w:fldChar w:fldCharType="begin"/>
        </w:r>
        <w:r w:rsidR="00885725">
          <w:rPr>
            <w:webHidden/>
          </w:rPr>
          <w:instrText xml:space="preserve"> PAGEREF _Toc216724843 \h </w:instrText>
        </w:r>
        <w:r w:rsidR="00885725">
          <w:rPr>
            <w:webHidden/>
          </w:rPr>
        </w:r>
        <w:r w:rsidR="00885725">
          <w:rPr>
            <w:webHidden/>
          </w:rPr>
          <w:fldChar w:fldCharType="separate"/>
        </w:r>
        <w:r w:rsidR="00405508">
          <w:rPr>
            <w:webHidden/>
          </w:rPr>
          <w:t>3</w:t>
        </w:r>
        <w:r w:rsidR="00885725">
          <w:rPr>
            <w:webHidden/>
          </w:rPr>
          <w:fldChar w:fldCharType="end"/>
        </w:r>
      </w:hyperlink>
    </w:p>
    <w:p w14:paraId="0AAC66A9" w14:textId="1EAC6268" w:rsidR="00885725" w:rsidRDefault="00885725" w:rsidP="00516495">
      <w:pPr>
        <w:pStyle w:val="TOC2"/>
        <w:tabs>
          <w:tab w:val="left" w:pos="1000"/>
        </w:tabs>
        <w:spacing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hyperlink w:anchor="_Toc216724844" w:history="1">
        <w:r w:rsidRPr="00E82E6B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Pr="00E82E6B">
          <w:rPr>
            <w:rStyle w:val="Hyperlink"/>
          </w:rPr>
          <w:t>Sơ đồ lớp (mức phân tích)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_Toc216724844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0550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2EB122D" w14:textId="21AC2CB5" w:rsidR="00885725" w:rsidRDefault="00885725" w:rsidP="00516495">
      <w:pPr>
        <w:pStyle w:val="TOC2"/>
        <w:tabs>
          <w:tab w:val="left" w:pos="1000"/>
        </w:tabs>
        <w:spacing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hyperlink w:anchor="_Toc216724845" w:history="1">
        <w:r w:rsidRPr="00E82E6B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Pr="00E82E6B">
          <w:rPr>
            <w:rStyle w:val="Hyperlink"/>
          </w:rPr>
          <w:t>Danh sách các lớp đối tượng và quan hệ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_Toc216724845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0550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F250556" w14:textId="45279DF9" w:rsidR="00885725" w:rsidRDefault="00885725" w:rsidP="00516495">
      <w:pPr>
        <w:pStyle w:val="TOC2"/>
        <w:tabs>
          <w:tab w:val="left" w:pos="1000"/>
        </w:tabs>
        <w:spacing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hyperlink w:anchor="_Toc216724846" w:history="1">
        <w:r w:rsidRPr="00E82E6B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Pr="00E82E6B">
          <w:rPr>
            <w:rStyle w:val="Hyperlink"/>
          </w:rPr>
          <w:t>Mô tả chi tiết từng lớp đối tượng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_Toc216724846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0550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A4AAEE7" w14:textId="1C545F00" w:rsidR="00885725" w:rsidRDefault="00885725" w:rsidP="00516495">
      <w:pPr>
        <w:pStyle w:val="TOC1"/>
        <w:tabs>
          <w:tab w:val="left" w:pos="432"/>
        </w:tabs>
        <w:spacing w:before="0" w:after="0"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hyperlink w:anchor="_Toc216724847" w:history="1">
        <w:r w:rsidRPr="00E82E6B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Pr="00E82E6B">
          <w:rPr>
            <w:rStyle w:val="Hyperlink"/>
          </w:rPr>
          <w:t>Sơ đồ trạng thái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_Toc216724847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05508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E2494A9" w14:textId="3C1707D4" w:rsidR="00885725" w:rsidRDefault="00885725" w:rsidP="00516495">
      <w:pPr>
        <w:pStyle w:val="TOC2"/>
        <w:tabs>
          <w:tab w:val="left" w:pos="1000"/>
        </w:tabs>
        <w:spacing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hyperlink w:anchor="_Toc216724848" w:history="1">
        <w:r w:rsidRPr="00E82E6B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Pr="00E82E6B">
          <w:rPr>
            <w:rStyle w:val="Hyperlink"/>
          </w:rPr>
          <w:t>Sơ đồ trạng thái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_Toc216724848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05508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C67C879" w14:textId="7E92A532" w:rsidR="00885725" w:rsidRDefault="00885725" w:rsidP="00516495">
      <w:pPr>
        <w:pStyle w:val="TOC2"/>
        <w:tabs>
          <w:tab w:val="left" w:pos="1000"/>
        </w:tabs>
        <w:spacing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hyperlink w:anchor="_Toc216724849" w:history="1">
        <w:r w:rsidRPr="00E82E6B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Pr="00E82E6B">
          <w:rPr>
            <w:rStyle w:val="Hyperlink"/>
          </w:rPr>
          <w:t>Danh sách trạng thái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_Toc216724849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05508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482A2D3" w14:textId="3C7FF789" w:rsidR="00885725" w:rsidRDefault="00885725" w:rsidP="00516495">
      <w:pPr>
        <w:pStyle w:val="TOC2"/>
        <w:tabs>
          <w:tab w:val="left" w:pos="1000"/>
        </w:tabs>
        <w:spacing w:line="360" w:lineRule="auto"/>
        <w:rPr>
          <w:rFonts w:asciiTheme="minorHAnsi" w:eastAsiaTheme="minorEastAsia" w:hAnsiTheme="minorHAnsi" w:cstheme="minorBidi"/>
          <w:kern w:val="2"/>
          <w:szCs w:val="24"/>
          <w:lang w:val="en-US"/>
          <w14:ligatures w14:val="standardContextual"/>
        </w:rPr>
      </w:pPr>
      <w:hyperlink w:anchor="_Toc216724850" w:history="1">
        <w:r w:rsidRPr="00E82E6B">
          <w:rPr>
            <w:rStyle w:val="Hyperlink"/>
          </w:rPr>
          <w:t>2.3</w:t>
        </w:r>
        <w:r>
          <w:rPr>
            <w:rFonts w:asciiTheme="minorHAnsi" w:eastAsiaTheme="minorEastAsia" w:hAnsiTheme="minorHAnsi" w:cstheme="minorBidi"/>
            <w:kern w:val="2"/>
            <w:szCs w:val="24"/>
            <w:lang w:val="en-US"/>
            <w14:ligatures w14:val="standardContextual"/>
          </w:rPr>
          <w:tab/>
        </w:r>
        <w:r w:rsidRPr="00E82E6B">
          <w:rPr>
            <w:rStyle w:val="Hyperlink"/>
          </w:rPr>
          <w:t>Danh sách biến cố / hành động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_Toc216724850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0550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E2AAA18" w14:textId="42AD3C76" w:rsidR="005E2817" w:rsidRPr="006F0E9A" w:rsidRDefault="005E2817" w:rsidP="00516495">
      <w:pPr>
        <w:pStyle w:val="BodyText"/>
        <w:spacing w:after="0"/>
      </w:pPr>
      <w:r w:rsidRPr="006F0E9A">
        <w:fldChar w:fldCharType="end"/>
      </w:r>
    </w:p>
    <w:p w14:paraId="55CC3528" w14:textId="77777777" w:rsidR="00FD06E2" w:rsidRPr="006F0E9A" w:rsidRDefault="005E2817" w:rsidP="00FD06E2">
      <w:pPr>
        <w:pStyle w:val="Heading1"/>
      </w:pPr>
      <w:r w:rsidRPr="006F0E9A">
        <w:br w:type="page"/>
      </w:r>
      <w:bookmarkStart w:id="0" w:name="_Toc167699049"/>
      <w:bookmarkStart w:id="1" w:name="_Toc216724843"/>
      <w:r w:rsidR="00FD06E2" w:rsidRPr="006F0E9A">
        <w:lastRenderedPageBreak/>
        <w:t>Sơ đồ lớp (mức phân tích</w:t>
      </w:r>
      <w:bookmarkEnd w:id="0"/>
      <w:r w:rsidR="00FD06E2" w:rsidRPr="006F0E9A">
        <w:t>)</w:t>
      </w:r>
      <w:bookmarkEnd w:id="1"/>
    </w:p>
    <w:p w14:paraId="16202297" w14:textId="77777777" w:rsidR="00FD06E2" w:rsidRPr="006F0E9A" w:rsidRDefault="00FD06E2" w:rsidP="00FD06E2">
      <w:pPr>
        <w:pStyle w:val="Heading2"/>
      </w:pPr>
      <w:bookmarkStart w:id="2" w:name="_Toc216724844"/>
      <w:r w:rsidRPr="006F0E9A">
        <w:t>Sơ đồ lớp (mức phân tích)</w:t>
      </w:r>
      <w:bookmarkEnd w:id="2"/>
    </w:p>
    <w:p w14:paraId="4595BE00" w14:textId="4B9E237C" w:rsidR="0086426A" w:rsidRPr="006F0E9A" w:rsidRDefault="00A728BE" w:rsidP="00BF5CBA">
      <w:pPr>
        <w:spacing w:line="360" w:lineRule="auto"/>
        <w:jc w:val="center"/>
        <w:rPr>
          <w:i/>
          <w:color w:val="0000FF"/>
        </w:rPr>
      </w:pPr>
      <w:r w:rsidRPr="00A728BE">
        <w:rPr>
          <w:i/>
          <w:color w:val="0000FF"/>
        </w:rPr>
        <w:drawing>
          <wp:inline distT="0" distB="0" distL="0" distR="0" wp14:anchorId="0CC41854" wp14:editId="6DC26E17">
            <wp:extent cx="5732145" cy="4462145"/>
            <wp:effectExtent l="0" t="0" r="1905" b="0"/>
            <wp:docPr id="9538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93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0585" w14:textId="77777777" w:rsidR="00FD06E2" w:rsidRPr="006F0E9A" w:rsidRDefault="00FD06E2" w:rsidP="00FD06E2">
      <w:pPr>
        <w:pStyle w:val="Heading2"/>
      </w:pPr>
      <w:bookmarkStart w:id="3" w:name="_Toc216724845"/>
      <w:r w:rsidRPr="006F0E9A">
        <w:t>Danh sách các lớp đối tượng và quan hệ</w:t>
      </w:r>
      <w:bookmarkEnd w:id="3"/>
    </w:p>
    <w:tbl>
      <w:tblPr>
        <w:tblStyle w:val="TableGrid"/>
        <w:tblW w:w="9606" w:type="dxa"/>
        <w:tblLook w:val="01E0" w:firstRow="1" w:lastRow="1" w:firstColumn="1" w:lastColumn="1" w:noHBand="0" w:noVBand="0"/>
      </w:tblPr>
      <w:tblGrid>
        <w:gridCol w:w="790"/>
        <w:gridCol w:w="2349"/>
        <w:gridCol w:w="2349"/>
        <w:gridCol w:w="4118"/>
      </w:tblGrid>
      <w:tr w:rsidR="00FD06E2" w:rsidRPr="006F0E9A" w14:paraId="323F7D0D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096EA8BF" w14:textId="77777777" w:rsidR="00FD06E2" w:rsidRPr="00F17264" w:rsidRDefault="00FD06E2" w:rsidP="002A65C7">
            <w:pPr>
              <w:pStyle w:val="BodyText"/>
              <w:spacing w:after="0"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</w:rPr>
              <w:t>STT</w:t>
            </w:r>
          </w:p>
        </w:tc>
        <w:tc>
          <w:tcPr>
            <w:tcW w:w="2349" w:type="dxa"/>
            <w:vAlign w:val="center"/>
          </w:tcPr>
          <w:p w14:paraId="754C4A60" w14:textId="77777777" w:rsidR="00FD06E2" w:rsidRPr="00F17264" w:rsidRDefault="00FD06E2" w:rsidP="002A65C7">
            <w:pPr>
              <w:pStyle w:val="BodyText"/>
              <w:spacing w:after="0"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</w:rPr>
              <w:t>Tên lớp/quan hệ</w:t>
            </w:r>
          </w:p>
        </w:tc>
        <w:tc>
          <w:tcPr>
            <w:tcW w:w="2275" w:type="dxa"/>
            <w:vAlign w:val="center"/>
          </w:tcPr>
          <w:p w14:paraId="0ACE3E6A" w14:textId="77777777" w:rsidR="00FD06E2" w:rsidRPr="00F17264" w:rsidRDefault="00FD06E2" w:rsidP="002A65C7">
            <w:pPr>
              <w:pStyle w:val="BodyText"/>
              <w:spacing w:after="0"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</w:rPr>
              <w:t>Loại</w:t>
            </w:r>
          </w:p>
        </w:tc>
        <w:tc>
          <w:tcPr>
            <w:tcW w:w="4188" w:type="dxa"/>
            <w:vAlign w:val="center"/>
          </w:tcPr>
          <w:p w14:paraId="253D0D99" w14:textId="77777777" w:rsidR="00FD06E2" w:rsidRPr="00F17264" w:rsidRDefault="00FD06E2" w:rsidP="002A65C7">
            <w:pPr>
              <w:pStyle w:val="BodyText"/>
              <w:spacing w:after="0"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</w:rPr>
              <w:t>Ý nghĩa/Ghi chú</w:t>
            </w:r>
          </w:p>
        </w:tc>
      </w:tr>
      <w:tr w:rsidR="00FD06E2" w:rsidRPr="006F0E9A" w14:paraId="7FE36632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48AD26BA" w14:textId="20E1EA1E" w:rsidR="00FD06E2" w:rsidRPr="006F0E9A" w:rsidRDefault="001A4053" w:rsidP="002A65C7">
            <w:pPr>
              <w:pStyle w:val="BodyText"/>
              <w:spacing w:after="0" w:line="240" w:lineRule="auto"/>
              <w:jc w:val="center"/>
            </w:pPr>
            <w:r w:rsidRPr="006F0E9A">
              <w:t>1</w:t>
            </w:r>
          </w:p>
        </w:tc>
        <w:tc>
          <w:tcPr>
            <w:tcW w:w="2349" w:type="dxa"/>
            <w:vAlign w:val="center"/>
          </w:tcPr>
          <w:p w14:paraId="35B38098" w14:textId="7FB94F56" w:rsidR="00FD06E2" w:rsidRPr="006F0E9A" w:rsidRDefault="001A4053" w:rsidP="00474828">
            <w:pPr>
              <w:pStyle w:val="BodyText"/>
              <w:spacing w:after="0" w:line="240" w:lineRule="auto"/>
            </w:pPr>
            <w:r w:rsidRPr="006F0E9A">
              <w:t>User</w:t>
            </w:r>
            <w:r w:rsidR="00A663EA" w:rsidRPr="006F0E9A">
              <w:t>s</w:t>
            </w:r>
          </w:p>
        </w:tc>
        <w:tc>
          <w:tcPr>
            <w:tcW w:w="2275" w:type="dxa"/>
            <w:vAlign w:val="center"/>
          </w:tcPr>
          <w:p w14:paraId="42590496" w14:textId="1CBA497B" w:rsidR="00FD06E2" w:rsidRPr="006F0E9A" w:rsidRDefault="00A663EA" w:rsidP="00474828">
            <w:pPr>
              <w:pStyle w:val="BodyText"/>
              <w:spacing w:after="0" w:line="240" w:lineRule="auto"/>
            </w:pPr>
            <w:r w:rsidRPr="006F0E9A">
              <w:t>Lớp đối tượng</w:t>
            </w:r>
          </w:p>
        </w:tc>
        <w:tc>
          <w:tcPr>
            <w:tcW w:w="4188" w:type="dxa"/>
            <w:vAlign w:val="center"/>
          </w:tcPr>
          <w:p w14:paraId="6C11BF43" w14:textId="1D1DD766" w:rsidR="00FD06E2" w:rsidRPr="006F0E9A" w:rsidRDefault="00A663EA" w:rsidP="00474828">
            <w:pPr>
              <w:pStyle w:val="BodyText"/>
              <w:spacing w:after="0" w:line="240" w:lineRule="auto"/>
            </w:pPr>
            <w:r w:rsidRPr="006F0E9A">
              <w:t>Đại diện cho người sử dụng hệ thống</w:t>
            </w:r>
          </w:p>
        </w:tc>
      </w:tr>
      <w:tr w:rsidR="001A4053" w:rsidRPr="006F0E9A" w14:paraId="65D90025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4A1D13C5" w14:textId="4841716B" w:rsidR="001A4053" w:rsidRPr="006F0E9A" w:rsidRDefault="001A4053" w:rsidP="002A65C7">
            <w:pPr>
              <w:pStyle w:val="BodyText"/>
              <w:spacing w:after="0" w:line="240" w:lineRule="auto"/>
              <w:jc w:val="center"/>
            </w:pPr>
            <w:r w:rsidRPr="006F0E9A">
              <w:t>2</w:t>
            </w:r>
          </w:p>
        </w:tc>
        <w:tc>
          <w:tcPr>
            <w:tcW w:w="2349" w:type="dxa"/>
            <w:vAlign w:val="center"/>
          </w:tcPr>
          <w:p w14:paraId="588C59D0" w14:textId="4763963E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Topics</w:t>
            </w:r>
          </w:p>
        </w:tc>
        <w:tc>
          <w:tcPr>
            <w:tcW w:w="2275" w:type="dxa"/>
            <w:vAlign w:val="center"/>
          </w:tcPr>
          <w:p w14:paraId="1B5E53F6" w14:textId="2E198AAA" w:rsidR="001A4053" w:rsidRPr="006F0E9A" w:rsidRDefault="00A663EA" w:rsidP="00474828">
            <w:pPr>
              <w:pStyle w:val="BodyText"/>
              <w:spacing w:after="0" w:line="240" w:lineRule="auto"/>
            </w:pPr>
            <w:r w:rsidRPr="006F0E9A">
              <w:t>Lớp đối tượng</w:t>
            </w:r>
          </w:p>
        </w:tc>
        <w:tc>
          <w:tcPr>
            <w:tcW w:w="4188" w:type="dxa"/>
            <w:vAlign w:val="center"/>
          </w:tcPr>
          <w:p w14:paraId="0CC7BE37" w14:textId="43909694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Đại diện cho chủ đề nghiên cứu (AI, ML, NLP, ...)</w:t>
            </w:r>
          </w:p>
        </w:tc>
      </w:tr>
      <w:tr w:rsidR="001A4053" w:rsidRPr="006F0E9A" w14:paraId="425C47F4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31CF4978" w14:textId="11A8FB1A" w:rsidR="001A4053" w:rsidRPr="006F0E9A" w:rsidRDefault="001A4053" w:rsidP="002A65C7">
            <w:pPr>
              <w:pStyle w:val="BodyText"/>
              <w:spacing w:after="0" w:line="240" w:lineRule="auto"/>
              <w:jc w:val="center"/>
            </w:pPr>
            <w:r w:rsidRPr="006F0E9A">
              <w:t>3</w:t>
            </w:r>
          </w:p>
        </w:tc>
        <w:tc>
          <w:tcPr>
            <w:tcW w:w="2349" w:type="dxa"/>
            <w:vAlign w:val="center"/>
          </w:tcPr>
          <w:p w14:paraId="78425496" w14:textId="2A1C7C6E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Papers</w:t>
            </w:r>
          </w:p>
        </w:tc>
        <w:tc>
          <w:tcPr>
            <w:tcW w:w="2275" w:type="dxa"/>
            <w:vAlign w:val="center"/>
          </w:tcPr>
          <w:p w14:paraId="23B3F016" w14:textId="2806A4E8" w:rsidR="001A4053" w:rsidRPr="006F0E9A" w:rsidRDefault="00A663EA" w:rsidP="00474828">
            <w:pPr>
              <w:pStyle w:val="BodyText"/>
              <w:spacing w:after="0" w:line="240" w:lineRule="auto"/>
            </w:pPr>
            <w:r w:rsidRPr="006F0E9A">
              <w:t>Lớp đối tượng</w:t>
            </w:r>
          </w:p>
        </w:tc>
        <w:tc>
          <w:tcPr>
            <w:tcW w:w="4188" w:type="dxa"/>
            <w:vAlign w:val="center"/>
          </w:tcPr>
          <w:p w14:paraId="490E3D8E" w14:textId="0824E6ED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Đại diện cho bài báo khoa học từ arXiv</w:t>
            </w:r>
          </w:p>
        </w:tc>
      </w:tr>
      <w:tr w:rsidR="001A4053" w:rsidRPr="006F0E9A" w14:paraId="0D30D46D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015C4802" w14:textId="1AB5D722" w:rsidR="001A4053" w:rsidRPr="006F0E9A" w:rsidRDefault="001A4053" w:rsidP="002A65C7">
            <w:pPr>
              <w:pStyle w:val="BodyText"/>
              <w:spacing w:after="0" w:line="240" w:lineRule="auto"/>
              <w:jc w:val="center"/>
            </w:pPr>
            <w:r w:rsidRPr="006F0E9A">
              <w:t>4</w:t>
            </w:r>
          </w:p>
        </w:tc>
        <w:tc>
          <w:tcPr>
            <w:tcW w:w="2349" w:type="dxa"/>
            <w:vAlign w:val="center"/>
          </w:tcPr>
          <w:p w14:paraId="4C4317CB" w14:textId="599E0268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Favorites</w:t>
            </w:r>
          </w:p>
        </w:tc>
        <w:tc>
          <w:tcPr>
            <w:tcW w:w="2275" w:type="dxa"/>
            <w:vAlign w:val="center"/>
          </w:tcPr>
          <w:p w14:paraId="44F4A0E3" w14:textId="3BD08150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Lớp đối tượng</w:t>
            </w:r>
          </w:p>
        </w:tc>
        <w:tc>
          <w:tcPr>
            <w:tcW w:w="4188" w:type="dxa"/>
            <w:vAlign w:val="center"/>
          </w:tcPr>
          <w:p w14:paraId="77CCF71C" w14:textId="1880536F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Lưu trữ mối quan hệ yêu thích giữa User và Paper</w:t>
            </w:r>
          </w:p>
        </w:tc>
      </w:tr>
      <w:tr w:rsidR="001A4053" w:rsidRPr="006F0E9A" w14:paraId="52E41C38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1976DDC7" w14:textId="4D0B0027" w:rsidR="001A4053" w:rsidRPr="006F0E9A" w:rsidRDefault="001A4053" w:rsidP="002A65C7">
            <w:pPr>
              <w:pStyle w:val="BodyText"/>
              <w:spacing w:after="0" w:line="240" w:lineRule="auto"/>
              <w:jc w:val="center"/>
            </w:pPr>
            <w:r w:rsidRPr="006F0E9A">
              <w:t>5</w:t>
            </w:r>
          </w:p>
        </w:tc>
        <w:tc>
          <w:tcPr>
            <w:tcW w:w="2349" w:type="dxa"/>
            <w:vAlign w:val="center"/>
          </w:tcPr>
          <w:p w14:paraId="0026C901" w14:textId="1907E23D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UserTopics</w:t>
            </w:r>
          </w:p>
        </w:tc>
        <w:tc>
          <w:tcPr>
            <w:tcW w:w="2275" w:type="dxa"/>
            <w:vAlign w:val="center"/>
          </w:tcPr>
          <w:p w14:paraId="6AF9D732" w14:textId="659CF1BF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Lớp đối tượng</w:t>
            </w:r>
          </w:p>
        </w:tc>
        <w:tc>
          <w:tcPr>
            <w:tcW w:w="4188" w:type="dxa"/>
            <w:vAlign w:val="center"/>
          </w:tcPr>
          <w:p w14:paraId="0DC17CF9" w14:textId="33975E2A" w:rsidR="001A4053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Lưu trữ mối quan hệ theo dõi giữa User và Topic</w:t>
            </w:r>
          </w:p>
        </w:tc>
      </w:tr>
      <w:tr w:rsidR="00A728BE" w:rsidRPr="006F0E9A" w14:paraId="5A717816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55875FD4" w14:textId="16040339" w:rsidR="00A728BE" w:rsidRPr="006F0E9A" w:rsidRDefault="00A728BE" w:rsidP="002A65C7">
            <w:pPr>
              <w:pStyle w:val="BodyText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349" w:type="dxa"/>
            <w:vAlign w:val="center"/>
          </w:tcPr>
          <w:p w14:paraId="457437BC" w14:textId="385B6C10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RelatedPapers</w:t>
            </w:r>
          </w:p>
        </w:tc>
        <w:tc>
          <w:tcPr>
            <w:tcW w:w="2275" w:type="dxa"/>
            <w:vAlign w:val="center"/>
          </w:tcPr>
          <w:p w14:paraId="168AFA78" w14:textId="4873D28E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Lớp đối tượng</w:t>
            </w:r>
          </w:p>
        </w:tc>
        <w:tc>
          <w:tcPr>
            <w:tcW w:w="4188" w:type="dxa"/>
            <w:vAlign w:val="center"/>
          </w:tcPr>
          <w:p w14:paraId="6CB798E5" w14:textId="317E1C12" w:rsidR="00A728BE" w:rsidRDefault="00A728BE" w:rsidP="00474828">
            <w:pPr>
              <w:pStyle w:val="BodyText"/>
              <w:spacing w:after="0" w:line="240" w:lineRule="auto"/>
            </w:pPr>
            <w:r w:rsidRPr="00A728BE">
              <w:t>Lưu trữ các paper có liên quan đến nhau</w:t>
            </w:r>
          </w:p>
        </w:tc>
      </w:tr>
      <w:tr w:rsidR="00A728BE" w:rsidRPr="006F0E9A" w14:paraId="2CBDF41F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4E18B73D" w14:textId="32FC68D1" w:rsidR="00A728BE" w:rsidRPr="006F0E9A" w:rsidRDefault="00A728BE" w:rsidP="002A65C7">
            <w:pPr>
              <w:pStyle w:val="BodyText"/>
              <w:spacing w:after="0" w:line="240" w:lineRule="auto"/>
              <w:jc w:val="center"/>
            </w:pPr>
            <w:r>
              <w:lastRenderedPageBreak/>
              <w:t>7</w:t>
            </w:r>
          </w:p>
        </w:tc>
        <w:tc>
          <w:tcPr>
            <w:tcW w:w="2349" w:type="dxa"/>
            <w:vAlign w:val="center"/>
          </w:tcPr>
          <w:p w14:paraId="253A716F" w14:textId="0D1C7256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MatchingPapers</w:t>
            </w:r>
          </w:p>
        </w:tc>
        <w:tc>
          <w:tcPr>
            <w:tcW w:w="2275" w:type="dxa"/>
            <w:vAlign w:val="center"/>
          </w:tcPr>
          <w:p w14:paraId="4E1E73BC" w14:textId="3665C625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Lớp đối tượng</w:t>
            </w:r>
          </w:p>
        </w:tc>
        <w:tc>
          <w:tcPr>
            <w:tcW w:w="4188" w:type="dxa"/>
            <w:vAlign w:val="center"/>
          </w:tcPr>
          <w:p w14:paraId="014AC6EC" w14:textId="5A421458" w:rsidR="00A728BE" w:rsidRDefault="00A728BE" w:rsidP="00474828">
            <w:pPr>
              <w:pStyle w:val="BodyText"/>
              <w:spacing w:after="0" w:line="240" w:lineRule="auto"/>
            </w:pPr>
            <w:r w:rsidRPr="00A728BE">
              <w:t>Lưu trữ các paper trùng lặp hoặc gần giống, kèm điểm tương đồng</w:t>
            </w:r>
          </w:p>
        </w:tc>
      </w:tr>
      <w:tr w:rsidR="00A728BE" w:rsidRPr="006F0E9A" w14:paraId="5C85BAE7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0E4B1F6F" w14:textId="184DDBDE" w:rsidR="00A728BE" w:rsidRPr="006F0E9A" w:rsidRDefault="00A728BE" w:rsidP="002A65C7">
            <w:pPr>
              <w:pStyle w:val="BodyText"/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49" w:type="dxa"/>
            <w:vAlign w:val="center"/>
          </w:tcPr>
          <w:p w14:paraId="73019FF4" w14:textId="74031478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Notifications</w:t>
            </w:r>
          </w:p>
        </w:tc>
        <w:tc>
          <w:tcPr>
            <w:tcW w:w="2275" w:type="dxa"/>
            <w:vAlign w:val="center"/>
          </w:tcPr>
          <w:p w14:paraId="206245CC" w14:textId="01B78D93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Lớp đối tượng</w:t>
            </w:r>
          </w:p>
        </w:tc>
        <w:tc>
          <w:tcPr>
            <w:tcW w:w="4188" w:type="dxa"/>
            <w:vAlign w:val="center"/>
          </w:tcPr>
          <w:p w14:paraId="751C5F6C" w14:textId="73275153" w:rsidR="00A728BE" w:rsidRDefault="00A728BE" w:rsidP="00474828">
            <w:pPr>
              <w:pStyle w:val="BodyText"/>
              <w:spacing w:after="0" w:line="240" w:lineRule="auto"/>
            </w:pPr>
            <w:r w:rsidRPr="00A728BE">
              <w:t>Lưu trữ thông báo gửi đến người dùng</w:t>
            </w:r>
          </w:p>
        </w:tc>
      </w:tr>
      <w:tr w:rsidR="00A728BE" w:rsidRPr="006F0E9A" w14:paraId="616FEF1E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116015C0" w14:textId="7DF88120" w:rsidR="00A728BE" w:rsidRPr="006F0E9A" w:rsidRDefault="00A728BE" w:rsidP="002A65C7">
            <w:pPr>
              <w:pStyle w:val="BodyText"/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349" w:type="dxa"/>
            <w:vAlign w:val="center"/>
          </w:tcPr>
          <w:p w14:paraId="2E2F1475" w14:textId="6B1E308A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UserNotifications</w:t>
            </w:r>
          </w:p>
        </w:tc>
        <w:tc>
          <w:tcPr>
            <w:tcW w:w="2275" w:type="dxa"/>
            <w:vAlign w:val="center"/>
          </w:tcPr>
          <w:p w14:paraId="5F309EB3" w14:textId="43C5438A" w:rsidR="00A728BE" w:rsidRPr="006F0E9A" w:rsidRDefault="00A728BE" w:rsidP="00474828">
            <w:pPr>
              <w:pStyle w:val="BodyText"/>
              <w:spacing w:after="0" w:line="240" w:lineRule="auto"/>
            </w:pPr>
            <w:r w:rsidRPr="00A728BE">
              <w:t>Lớp đối tượng</w:t>
            </w:r>
          </w:p>
        </w:tc>
        <w:tc>
          <w:tcPr>
            <w:tcW w:w="4188" w:type="dxa"/>
            <w:vAlign w:val="center"/>
          </w:tcPr>
          <w:p w14:paraId="67451CD4" w14:textId="28988DB4" w:rsidR="00A728BE" w:rsidRDefault="00A728BE" w:rsidP="00474828">
            <w:pPr>
              <w:pStyle w:val="BodyText"/>
              <w:spacing w:after="0" w:line="240" w:lineRule="auto"/>
            </w:pPr>
            <w:r w:rsidRPr="00A728BE">
              <w:t>Liên kết giữa thông báo và người dùng, trạng thái đã đọc</w:t>
            </w:r>
          </w:p>
        </w:tc>
      </w:tr>
      <w:tr w:rsidR="006E1A39" w:rsidRPr="006F0E9A" w14:paraId="08041479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1E3546A4" w14:textId="34982DE6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349" w:type="dxa"/>
            <w:vAlign w:val="center"/>
          </w:tcPr>
          <w:p w14:paraId="7CE3B4E7" w14:textId="18A815B2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UserPaperInteractions</w:t>
            </w:r>
          </w:p>
        </w:tc>
        <w:tc>
          <w:tcPr>
            <w:tcW w:w="2275" w:type="dxa"/>
            <w:vAlign w:val="center"/>
          </w:tcPr>
          <w:p w14:paraId="469FEC04" w14:textId="6D059455" w:rsidR="006E1A39" w:rsidRPr="006F0E9A" w:rsidRDefault="006E1A39" w:rsidP="006E1A39">
            <w:pPr>
              <w:pStyle w:val="BodyText"/>
              <w:spacing w:after="0" w:line="240" w:lineRule="auto"/>
            </w:pPr>
            <w:r w:rsidRPr="00A728BE">
              <w:t>Lớp đối tượng</w:t>
            </w:r>
          </w:p>
        </w:tc>
        <w:tc>
          <w:tcPr>
            <w:tcW w:w="4188" w:type="dxa"/>
            <w:vAlign w:val="center"/>
          </w:tcPr>
          <w:p w14:paraId="002E3717" w14:textId="132FDCB5" w:rsidR="006E1A39" w:rsidRDefault="006E1A39" w:rsidP="006E1A39">
            <w:pPr>
              <w:pStyle w:val="BodyText"/>
              <w:spacing w:after="0" w:line="240" w:lineRule="auto"/>
            </w:pPr>
            <w:r w:rsidRPr="006E1A39">
              <w:t>Lưu trữ tương tác người dùng với paper (đã đọc, đánh giá, ghi chú)</w:t>
            </w:r>
          </w:p>
        </w:tc>
      </w:tr>
      <w:tr w:rsidR="006E1A39" w:rsidRPr="006F0E9A" w14:paraId="43C1A0D7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1F921265" w14:textId="34E20616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349" w:type="dxa"/>
            <w:vAlign w:val="center"/>
          </w:tcPr>
          <w:p w14:paraId="41D86388" w14:textId="599FD743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AIService</w:t>
            </w:r>
          </w:p>
        </w:tc>
        <w:tc>
          <w:tcPr>
            <w:tcW w:w="2275" w:type="dxa"/>
            <w:vAlign w:val="center"/>
          </w:tcPr>
          <w:p w14:paraId="256F2180" w14:textId="55F95F7A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Lớp dịch vụ</w:t>
            </w:r>
          </w:p>
        </w:tc>
        <w:tc>
          <w:tcPr>
            <w:tcW w:w="4188" w:type="dxa"/>
            <w:vAlign w:val="center"/>
          </w:tcPr>
          <w:p w14:paraId="3364F96D" w14:textId="2F13A171" w:rsidR="006E1A39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Xử lý tóm tắt abstract, phát hiện trùng lặp và phân tích xu hướng </w:t>
            </w:r>
          </w:p>
        </w:tc>
      </w:tr>
      <w:tr w:rsidR="006E1A39" w:rsidRPr="006F0E9A" w14:paraId="44F90E4A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0313913F" w14:textId="7B841210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349" w:type="dxa"/>
            <w:vAlign w:val="center"/>
          </w:tcPr>
          <w:p w14:paraId="20B7DB8E" w14:textId="4861552E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Users - UserTopics</w:t>
            </w:r>
          </w:p>
        </w:tc>
        <w:tc>
          <w:tcPr>
            <w:tcW w:w="2275" w:type="dxa"/>
            <w:vAlign w:val="center"/>
          </w:tcPr>
          <w:p w14:paraId="486E9CDF" w14:textId="4852CDC7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Association (1-n)</w:t>
            </w:r>
          </w:p>
        </w:tc>
        <w:tc>
          <w:tcPr>
            <w:tcW w:w="4188" w:type="dxa"/>
            <w:vAlign w:val="center"/>
          </w:tcPr>
          <w:p w14:paraId="5684F007" w14:textId="247FA2FF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người dùng có thể theo dõi nhiều chủ đề</w:t>
            </w:r>
          </w:p>
        </w:tc>
      </w:tr>
      <w:tr w:rsidR="006E1A39" w:rsidRPr="006F0E9A" w14:paraId="31DD6BE9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21A60D3E" w14:textId="505400A8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349" w:type="dxa"/>
            <w:vAlign w:val="center"/>
          </w:tcPr>
          <w:p w14:paraId="7A56CDA0" w14:textId="6922FE4E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Users - Favorites</w:t>
            </w:r>
          </w:p>
        </w:tc>
        <w:tc>
          <w:tcPr>
            <w:tcW w:w="2275" w:type="dxa"/>
            <w:vAlign w:val="center"/>
          </w:tcPr>
          <w:p w14:paraId="6F1B659D" w14:textId="5A28F7F0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Association (1-n)</w:t>
            </w:r>
          </w:p>
        </w:tc>
        <w:tc>
          <w:tcPr>
            <w:tcW w:w="4188" w:type="dxa"/>
            <w:vAlign w:val="center"/>
          </w:tcPr>
          <w:p w14:paraId="091626DC" w14:textId="587DC577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người dùng có thể yêu thích nhiều paper</w:t>
            </w:r>
          </w:p>
        </w:tc>
      </w:tr>
      <w:tr w:rsidR="006E1A39" w:rsidRPr="006F0E9A" w14:paraId="2DF93547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1681A702" w14:textId="34DEB347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349" w:type="dxa"/>
            <w:vAlign w:val="center"/>
          </w:tcPr>
          <w:p w14:paraId="06F0B7A5" w14:textId="151E7A61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Users - UserNotifications</w:t>
            </w:r>
          </w:p>
        </w:tc>
        <w:tc>
          <w:tcPr>
            <w:tcW w:w="2275" w:type="dxa"/>
            <w:vAlign w:val="center"/>
          </w:tcPr>
          <w:p w14:paraId="5BC1E618" w14:textId="54FC62AF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Association (1-n)</w:t>
            </w:r>
          </w:p>
        </w:tc>
        <w:tc>
          <w:tcPr>
            <w:tcW w:w="4188" w:type="dxa"/>
            <w:vAlign w:val="center"/>
          </w:tcPr>
          <w:p w14:paraId="38A5068E" w14:textId="4F7688E6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người dùng nhận nhiều thông báo</w:t>
            </w:r>
          </w:p>
        </w:tc>
      </w:tr>
      <w:tr w:rsidR="006E1A39" w:rsidRPr="006F0E9A" w14:paraId="792B5290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4C7DA767" w14:textId="669F4AA8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349" w:type="dxa"/>
            <w:vAlign w:val="center"/>
          </w:tcPr>
          <w:p w14:paraId="0B8C069E" w14:textId="06DFCC22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Users - UserPaperInteractions</w:t>
            </w:r>
          </w:p>
        </w:tc>
        <w:tc>
          <w:tcPr>
            <w:tcW w:w="2275" w:type="dxa"/>
            <w:vAlign w:val="center"/>
          </w:tcPr>
          <w:p w14:paraId="15E699F7" w14:textId="419E53F4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 Association (1-n)</w:t>
            </w:r>
          </w:p>
        </w:tc>
        <w:tc>
          <w:tcPr>
            <w:tcW w:w="4188" w:type="dxa"/>
            <w:vAlign w:val="center"/>
          </w:tcPr>
          <w:p w14:paraId="4AAD65E8" w14:textId="1ED3AE8B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người dùng tương tác với nhiều paper</w:t>
            </w:r>
          </w:p>
        </w:tc>
      </w:tr>
      <w:tr w:rsidR="006E1A39" w:rsidRPr="006F0E9A" w14:paraId="0100FE67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0E0B63FD" w14:textId="7FAF6384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2349" w:type="dxa"/>
            <w:vAlign w:val="center"/>
          </w:tcPr>
          <w:p w14:paraId="6607962F" w14:textId="45DBCB67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Topics - Papers </w:t>
            </w:r>
          </w:p>
        </w:tc>
        <w:tc>
          <w:tcPr>
            <w:tcW w:w="2275" w:type="dxa"/>
            <w:vAlign w:val="center"/>
          </w:tcPr>
          <w:p w14:paraId="4C196888" w14:textId="7041AE70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Association (1-n)</w:t>
            </w:r>
          </w:p>
        </w:tc>
        <w:tc>
          <w:tcPr>
            <w:tcW w:w="4188" w:type="dxa"/>
            <w:vAlign w:val="center"/>
          </w:tcPr>
          <w:p w14:paraId="05CC12FC" w14:textId="73F5A38E" w:rsidR="006E1A39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Một chủ đề có nhiều paper </w:t>
            </w:r>
          </w:p>
        </w:tc>
      </w:tr>
      <w:tr w:rsidR="006E1A39" w:rsidRPr="006F0E9A" w14:paraId="795BA803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1E2C7961" w14:textId="6D96D1EE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17</w:t>
            </w:r>
          </w:p>
        </w:tc>
        <w:tc>
          <w:tcPr>
            <w:tcW w:w="2349" w:type="dxa"/>
            <w:vAlign w:val="center"/>
          </w:tcPr>
          <w:p w14:paraId="2B394E6A" w14:textId="4DBF7004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Papers - Favorites </w:t>
            </w:r>
          </w:p>
        </w:tc>
        <w:tc>
          <w:tcPr>
            <w:tcW w:w="2275" w:type="dxa"/>
            <w:vAlign w:val="center"/>
          </w:tcPr>
          <w:p w14:paraId="5082051F" w14:textId="6EF7CDD7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Association (1-n)</w:t>
            </w:r>
          </w:p>
        </w:tc>
        <w:tc>
          <w:tcPr>
            <w:tcW w:w="4188" w:type="dxa"/>
            <w:vAlign w:val="center"/>
          </w:tcPr>
          <w:p w14:paraId="270B58D5" w14:textId="76911212" w:rsidR="006E1A39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 Một paper có thể được nhiều người yêu thích</w:t>
            </w:r>
          </w:p>
        </w:tc>
      </w:tr>
      <w:tr w:rsidR="006E1A39" w:rsidRPr="006F0E9A" w14:paraId="648F9B87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4C49639D" w14:textId="2EA6AF88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2349" w:type="dxa"/>
            <w:vAlign w:val="center"/>
          </w:tcPr>
          <w:p w14:paraId="367F66DC" w14:textId="0CE53EAB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Papers - RelatedPapers</w:t>
            </w:r>
          </w:p>
        </w:tc>
        <w:tc>
          <w:tcPr>
            <w:tcW w:w="2275" w:type="dxa"/>
            <w:vAlign w:val="center"/>
          </w:tcPr>
          <w:p w14:paraId="5099E42E" w14:textId="620779E9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Self-referential (1-n)</w:t>
            </w:r>
          </w:p>
        </w:tc>
        <w:tc>
          <w:tcPr>
            <w:tcW w:w="4188" w:type="dxa"/>
            <w:vAlign w:val="center"/>
          </w:tcPr>
          <w:p w14:paraId="3AD3A5E2" w14:textId="49A1E662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paper có thể liên quan đến nhiều paper khác</w:t>
            </w:r>
          </w:p>
        </w:tc>
      </w:tr>
      <w:tr w:rsidR="006E1A39" w:rsidRPr="006F0E9A" w14:paraId="38494385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744E6E5E" w14:textId="21C44930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2349" w:type="dxa"/>
            <w:vAlign w:val="center"/>
          </w:tcPr>
          <w:p w14:paraId="7FED14AA" w14:textId="4F0BEC24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Papers - MatchingPapers</w:t>
            </w:r>
          </w:p>
        </w:tc>
        <w:tc>
          <w:tcPr>
            <w:tcW w:w="2275" w:type="dxa"/>
            <w:vAlign w:val="center"/>
          </w:tcPr>
          <w:p w14:paraId="453EBC29" w14:textId="4FD7A4A7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Self-referential (1-n)</w:t>
            </w:r>
          </w:p>
        </w:tc>
        <w:tc>
          <w:tcPr>
            <w:tcW w:w="4188" w:type="dxa"/>
            <w:vAlign w:val="center"/>
          </w:tcPr>
          <w:p w14:paraId="12C55B39" w14:textId="58E4E165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paper có thể trùng với nhiều paper khác</w:t>
            </w:r>
          </w:p>
        </w:tc>
      </w:tr>
      <w:tr w:rsidR="006E1A39" w:rsidRPr="006F0E9A" w14:paraId="37513696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6DB0066D" w14:textId="4B71AE97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2349" w:type="dxa"/>
            <w:vAlign w:val="center"/>
          </w:tcPr>
          <w:p w14:paraId="14F37DE2" w14:textId="0375C47D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Papers - Notifications</w:t>
            </w:r>
          </w:p>
        </w:tc>
        <w:tc>
          <w:tcPr>
            <w:tcW w:w="2275" w:type="dxa"/>
            <w:vAlign w:val="center"/>
          </w:tcPr>
          <w:p w14:paraId="5C310B5C" w14:textId="725664BC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Association (1-n)</w:t>
            </w:r>
          </w:p>
        </w:tc>
        <w:tc>
          <w:tcPr>
            <w:tcW w:w="4188" w:type="dxa"/>
            <w:vAlign w:val="center"/>
          </w:tcPr>
          <w:p w14:paraId="608DB478" w14:textId="5D7B2CE3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paper có thể có nhiều thông báo</w:t>
            </w:r>
          </w:p>
        </w:tc>
      </w:tr>
      <w:tr w:rsidR="006E1A39" w:rsidRPr="006F0E9A" w14:paraId="32FFB666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41A7EDE9" w14:textId="37B8FB83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2349" w:type="dxa"/>
            <w:vAlign w:val="center"/>
          </w:tcPr>
          <w:p w14:paraId="625EE02E" w14:textId="01D8D3D1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Papers - UserPaperInteractions</w:t>
            </w:r>
          </w:p>
        </w:tc>
        <w:tc>
          <w:tcPr>
            <w:tcW w:w="2275" w:type="dxa"/>
            <w:vAlign w:val="center"/>
          </w:tcPr>
          <w:p w14:paraId="6CCB2B10" w14:textId="728568B1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Papers - UserPaperInteractions</w:t>
            </w:r>
          </w:p>
        </w:tc>
        <w:tc>
          <w:tcPr>
            <w:tcW w:w="4188" w:type="dxa"/>
            <w:vAlign w:val="center"/>
          </w:tcPr>
          <w:p w14:paraId="493FE34C" w14:textId="39130198" w:rsidR="006E1A39" w:rsidRDefault="006E1A39" w:rsidP="006E1A39">
            <w:pPr>
              <w:pStyle w:val="BodyText"/>
              <w:spacing w:after="0" w:line="240" w:lineRule="auto"/>
            </w:pPr>
            <w:r w:rsidRPr="006E1A39">
              <w:t>Một paper có thể có nhiều tương tác</w:t>
            </w:r>
          </w:p>
        </w:tc>
      </w:tr>
      <w:tr w:rsidR="006E1A39" w:rsidRPr="006F0E9A" w14:paraId="1027430A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17052E17" w14:textId="5C598AEB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22</w:t>
            </w:r>
          </w:p>
        </w:tc>
        <w:tc>
          <w:tcPr>
            <w:tcW w:w="2349" w:type="dxa"/>
            <w:vAlign w:val="center"/>
          </w:tcPr>
          <w:p w14:paraId="3CC5E353" w14:textId="706D5380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AIService - Papers</w:t>
            </w:r>
          </w:p>
        </w:tc>
        <w:tc>
          <w:tcPr>
            <w:tcW w:w="2275" w:type="dxa"/>
            <w:vAlign w:val="center"/>
          </w:tcPr>
          <w:p w14:paraId="0EAEBF1F" w14:textId="36BA6C7C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Dependency </w:t>
            </w:r>
          </w:p>
        </w:tc>
        <w:tc>
          <w:tcPr>
            <w:tcW w:w="4188" w:type="dxa"/>
            <w:vAlign w:val="center"/>
          </w:tcPr>
          <w:p w14:paraId="60E6C52D" w14:textId="1A637A63" w:rsidR="006E1A39" w:rsidRDefault="006E1A39" w:rsidP="006E1A39">
            <w:pPr>
              <w:pStyle w:val="BodyText"/>
              <w:spacing w:after="0" w:line="240" w:lineRule="auto"/>
            </w:pPr>
            <w:r w:rsidRPr="006E1A39">
              <w:t>AIService đọc abstract từ Papers để tóm tắt và lưu summary</w:t>
            </w:r>
          </w:p>
        </w:tc>
      </w:tr>
      <w:tr w:rsidR="006E1A39" w:rsidRPr="006F0E9A" w14:paraId="544C812A" w14:textId="77777777" w:rsidTr="006E1A39">
        <w:trPr>
          <w:trHeight w:val="567"/>
        </w:trPr>
        <w:tc>
          <w:tcPr>
            <w:tcW w:w="794" w:type="dxa"/>
            <w:vAlign w:val="center"/>
          </w:tcPr>
          <w:p w14:paraId="4D439B7E" w14:textId="350364F7" w:rsidR="006E1A39" w:rsidRPr="006F0E9A" w:rsidRDefault="006E1A39" w:rsidP="006E1A39">
            <w:pPr>
              <w:pStyle w:val="BodyText"/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2349" w:type="dxa"/>
            <w:vAlign w:val="center"/>
          </w:tcPr>
          <w:p w14:paraId="35B107D7" w14:textId="3FD87007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>AIService - MatchingPapers</w:t>
            </w:r>
          </w:p>
        </w:tc>
        <w:tc>
          <w:tcPr>
            <w:tcW w:w="2275" w:type="dxa"/>
            <w:vAlign w:val="center"/>
          </w:tcPr>
          <w:p w14:paraId="63869F7D" w14:textId="2A3F3237" w:rsidR="006E1A39" w:rsidRPr="006F0E9A" w:rsidRDefault="006E1A39" w:rsidP="006E1A39">
            <w:pPr>
              <w:pStyle w:val="BodyText"/>
              <w:spacing w:after="0" w:line="240" w:lineRule="auto"/>
            </w:pPr>
            <w:r w:rsidRPr="006E1A39">
              <w:t xml:space="preserve"> Dependency</w:t>
            </w:r>
          </w:p>
        </w:tc>
        <w:tc>
          <w:tcPr>
            <w:tcW w:w="4188" w:type="dxa"/>
            <w:vAlign w:val="center"/>
          </w:tcPr>
          <w:p w14:paraId="3EA17D30" w14:textId="4DAD08A5" w:rsidR="006E1A39" w:rsidRDefault="006E1A39" w:rsidP="006E1A39">
            <w:pPr>
              <w:pStyle w:val="BodyText"/>
              <w:spacing w:after="0" w:line="240" w:lineRule="auto"/>
            </w:pPr>
            <w:r w:rsidRPr="006E1A39">
              <w:t>AIService tạo ra bản ghi MatchingPapers khi phát hiện paper trùng</w:t>
            </w:r>
          </w:p>
        </w:tc>
      </w:tr>
    </w:tbl>
    <w:p w14:paraId="51D48BEB" w14:textId="762FE3DB" w:rsidR="00FD06E2" w:rsidRPr="006F0E9A" w:rsidRDefault="00FD06E2" w:rsidP="00FD06E2">
      <w:pPr>
        <w:pStyle w:val="Heading2"/>
      </w:pPr>
      <w:bookmarkStart w:id="4" w:name="_Toc216724846"/>
      <w:r w:rsidRPr="006F0E9A">
        <w:t>Mô tả chi tiết từng lớp đối tượng</w:t>
      </w:r>
      <w:bookmarkEnd w:id="4"/>
    </w:p>
    <w:p w14:paraId="209CC401" w14:textId="36B74644" w:rsidR="00EB43B1" w:rsidRDefault="00EB43B1" w:rsidP="00EB43B1">
      <w:pPr>
        <w:pStyle w:val="Heading3"/>
        <w:ind w:left="567"/>
        <w:rPr>
          <w:iCs/>
          <w:lang w:val="en-CA"/>
        </w:rPr>
      </w:pPr>
      <w:r>
        <w:rPr>
          <w:iCs/>
        </w:rPr>
        <w:t xml:space="preserve">Lớp </w:t>
      </w:r>
      <w:r>
        <w:rPr>
          <w:iCs/>
          <w:lang w:val="en-CA"/>
        </w:rPr>
        <w:t>“Users”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54"/>
        <w:gridCol w:w="1910"/>
        <w:gridCol w:w="1552"/>
        <w:gridCol w:w="1940"/>
        <w:gridCol w:w="3220"/>
      </w:tblGrid>
      <w:tr w:rsidR="0094689D" w:rsidRPr="006F0E9A" w14:paraId="68BF3D7E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75C7C080" w14:textId="77777777" w:rsidR="0094689D" w:rsidRPr="00F17264" w:rsidRDefault="0094689D" w:rsidP="002A65C7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843" w:type="dxa"/>
            <w:vAlign w:val="center"/>
          </w:tcPr>
          <w:p w14:paraId="0B30D2E8" w14:textId="77777777" w:rsidR="0094689D" w:rsidRPr="00F17264" w:rsidRDefault="0094689D" w:rsidP="002A65C7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59" w:type="dxa"/>
            <w:vAlign w:val="center"/>
          </w:tcPr>
          <w:p w14:paraId="6B17D10A" w14:textId="77777777" w:rsidR="0094689D" w:rsidRPr="00F17264" w:rsidRDefault="0094689D" w:rsidP="002A65C7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1957" w:type="dxa"/>
            <w:vAlign w:val="center"/>
          </w:tcPr>
          <w:p w14:paraId="0BBB66C5" w14:textId="77777777" w:rsidR="0094689D" w:rsidRPr="00F17264" w:rsidRDefault="0094689D" w:rsidP="002A65C7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3258" w:type="dxa"/>
            <w:vAlign w:val="center"/>
          </w:tcPr>
          <w:p w14:paraId="2F624A0A" w14:textId="77777777" w:rsidR="0094689D" w:rsidRPr="00F17264" w:rsidRDefault="0094689D" w:rsidP="002A65C7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94689D" w:rsidRPr="006F0E9A" w14:paraId="13DF6B3C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0BA6FF24" w14:textId="77777777" w:rsidR="0094689D" w:rsidRPr="006F0E9A" w:rsidRDefault="0094689D" w:rsidP="002A65C7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2096BEEE" w14:textId="77777777" w:rsidR="0094689D" w:rsidRPr="006F0E9A" w:rsidRDefault="0094689D" w:rsidP="00A5727B">
            <w:pPr>
              <w:pStyle w:val="BodyText"/>
              <w:spacing w:after="0" w:line="240" w:lineRule="auto"/>
            </w:pPr>
            <w:r>
              <w:t>id</w:t>
            </w:r>
          </w:p>
        </w:tc>
        <w:tc>
          <w:tcPr>
            <w:tcW w:w="1559" w:type="dxa"/>
            <w:vAlign w:val="center"/>
          </w:tcPr>
          <w:p w14:paraId="52276270" w14:textId="191A832C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Integer</w:t>
            </w:r>
          </w:p>
        </w:tc>
        <w:tc>
          <w:tcPr>
            <w:tcW w:w="1957" w:type="dxa"/>
            <w:vAlign w:val="center"/>
          </w:tcPr>
          <w:p w14:paraId="4BF84272" w14:textId="7291D631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PK, Index</w:t>
            </w:r>
          </w:p>
        </w:tc>
        <w:tc>
          <w:tcPr>
            <w:tcW w:w="3258" w:type="dxa"/>
            <w:vAlign w:val="center"/>
          </w:tcPr>
          <w:p w14:paraId="0E19EE80" w14:textId="77777777" w:rsidR="0094689D" w:rsidRPr="006F0E9A" w:rsidRDefault="0094689D" w:rsidP="00A5727B">
            <w:pPr>
              <w:pStyle w:val="BodyText"/>
              <w:spacing w:after="0" w:line="240" w:lineRule="auto"/>
            </w:pPr>
            <w:r>
              <w:t>Định danh người dùng</w:t>
            </w:r>
          </w:p>
        </w:tc>
      </w:tr>
      <w:tr w:rsidR="0094689D" w:rsidRPr="006F0E9A" w14:paraId="176D47C3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7D21A241" w14:textId="77777777" w:rsidR="0094689D" w:rsidRPr="006F0E9A" w:rsidRDefault="0094689D" w:rsidP="002A65C7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0E5A8011" w14:textId="32DE5968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 xml:space="preserve"> email</w:t>
            </w:r>
          </w:p>
        </w:tc>
        <w:tc>
          <w:tcPr>
            <w:tcW w:w="1559" w:type="dxa"/>
            <w:vAlign w:val="center"/>
          </w:tcPr>
          <w:p w14:paraId="40EFC7BE" w14:textId="6364AF11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String</w:t>
            </w:r>
          </w:p>
        </w:tc>
        <w:tc>
          <w:tcPr>
            <w:tcW w:w="1957" w:type="dxa"/>
            <w:vAlign w:val="center"/>
          </w:tcPr>
          <w:p w14:paraId="49CEAD5F" w14:textId="2D7CD318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Unique, Not Null</w:t>
            </w:r>
          </w:p>
        </w:tc>
        <w:tc>
          <w:tcPr>
            <w:tcW w:w="3258" w:type="dxa"/>
            <w:vAlign w:val="center"/>
          </w:tcPr>
          <w:p w14:paraId="18DDFE30" w14:textId="1F704125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Email đăng nhập</w:t>
            </w:r>
          </w:p>
        </w:tc>
      </w:tr>
      <w:tr w:rsidR="0094689D" w:rsidRPr="006F0E9A" w14:paraId="06215491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5666D2E3" w14:textId="77777777" w:rsidR="0094689D" w:rsidRPr="006F0E9A" w:rsidRDefault="0094689D" w:rsidP="002A65C7">
            <w:pPr>
              <w:pStyle w:val="BodyText"/>
              <w:spacing w:after="0" w:line="240" w:lineRule="auto"/>
              <w:jc w:val="center"/>
            </w:pPr>
            <w:r>
              <w:lastRenderedPageBreak/>
              <w:t>3</w:t>
            </w:r>
          </w:p>
        </w:tc>
        <w:tc>
          <w:tcPr>
            <w:tcW w:w="1843" w:type="dxa"/>
            <w:vAlign w:val="center"/>
          </w:tcPr>
          <w:p w14:paraId="41B54082" w14:textId="59B68F27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hashed_password</w:t>
            </w:r>
          </w:p>
        </w:tc>
        <w:tc>
          <w:tcPr>
            <w:tcW w:w="1559" w:type="dxa"/>
            <w:vAlign w:val="center"/>
          </w:tcPr>
          <w:p w14:paraId="6178803C" w14:textId="77777777" w:rsidR="0094689D" w:rsidRPr="006F0E9A" w:rsidRDefault="0094689D" w:rsidP="00A5727B">
            <w:pPr>
              <w:pStyle w:val="BodyText"/>
              <w:spacing w:after="0" w:line="240" w:lineRule="auto"/>
            </w:pPr>
            <w:r>
              <w:t>String</w:t>
            </w:r>
          </w:p>
        </w:tc>
        <w:tc>
          <w:tcPr>
            <w:tcW w:w="1957" w:type="dxa"/>
            <w:vAlign w:val="center"/>
          </w:tcPr>
          <w:p w14:paraId="66DC62CC" w14:textId="22D7DC02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Not Null</w:t>
            </w:r>
          </w:p>
        </w:tc>
        <w:tc>
          <w:tcPr>
            <w:tcW w:w="3258" w:type="dxa"/>
            <w:vAlign w:val="center"/>
          </w:tcPr>
          <w:p w14:paraId="2FC7269E" w14:textId="75054423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Mật khẩu đã hash (bcrypt)</w:t>
            </w:r>
          </w:p>
        </w:tc>
      </w:tr>
      <w:tr w:rsidR="0094689D" w:rsidRPr="006F0E9A" w14:paraId="6B51E98D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47B5F7FF" w14:textId="77777777" w:rsidR="0094689D" w:rsidRPr="006F0E9A" w:rsidRDefault="0094689D" w:rsidP="002A65C7">
            <w:pPr>
              <w:pStyle w:val="BodyText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843" w:type="dxa"/>
            <w:vAlign w:val="center"/>
          </w:tcPr>
          <w:p w14:paraId="2AF7C9C1" w14:textId="3BCA3B5E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full_name</w:t>
            </w:r>
          </w:p>
        </w:tc>
        <w:tc>
          <w:tcPr>
            <w:tcW w:w="1559" w:type="dxa"/>
            <w:vAlign w:val="center"/>
          </w:tcPr>
          <w:p w14:paraId="7F03BBF7" w14:textId="16BEE946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String</w:t>
            </w:r>
          </w:p>
        </w:tc>
        <w:tc>
          <w:tcPr>
            <w:tcW w:w="1957" w:type="dxa"/>
            <w:vAlign w:val="center"/>
          </w:tcPr>
          <w:p w14:paraId="4D4EDE2D" w14:textId="2BC6689B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Nullable</w:t>
            </w:r>
          </w:p>
        </w:tc>
        <w:tc>
          <w:tcPr>
            <w:tcW w:w="3258" w:type="dxa"/>
            <w:vAlign w:val="center"/>
          </w:tcPr>
          <w:p w14:paraId="65AE5078" w14:textId="785B48F9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Tên hiển thị của người dùng</w:t>
            </w:r>
          </w:p>
        </w:tc>
      </w:tr>
      <w:tr w:rsidR="0094689D" w:rsidRPr="006F0E9A" w14:paraId="50009FD2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4079BDE2" w14:textId="77777777" w:rsidR="0094689D" w:rsidRPr="006F0E9A" w:rsidRDefault="0094689D" w:rsidP="002A65C7">
            <w:pPr>
              <w:pStyle w:val="BodyText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843" w:type="dxa"/>
            <w:vAlign w:val="center"/>
          </w:tcPr>
          <w:p w14:paraId="19766417" w14:textId="2C69251F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created_at</w:t>
            </w:r>
          </w:p>
        </w:tc>
        <w:tc>
          <w:tcPr>
            <w:tcW w:w="1559" w:type="dxa"/>
            <w:vAlign w:val="center"/>
          </w:tcPr>
          <w:p w14:paraId="6DEA89CA" w14:textId="77777777" w:rsidR="0094689D" w:rsidRPr="006F0E9A" w:rsidRDefault="0094689D" w:rsidP="00A5727B">
            <w:pPr>
              <w:pStyle w:val="BodyText"/>
              <w:spacing w:after="0" w:line="240" w:lineRule="auto"/>
            </w:pPr>
            <w:r>
              <w:t>DateTime</w:t>
            </w:r>
          </w:p>
        </w:tc>
        <w:tc>
          <w:tcPr>
            <w:tcW w:w="1957" w:type="dxa"/>
            <w:vAlign w:val="center"/>
          </w:tcPr>
          <w:p w14:paraId="59B4F681" w14:textId="155AD513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Default UTC</w:t>
            </w:r>
          </w:p>
        </w:tc>
        <w:tc>
          <w:tcPr>
            <w:tcW w:w="3258" w:type="dxa"/>
            <w:vAlign w:val="center"/>
          </w:tcPr>
          <w:p w14:paraId="0E6190E7" w14:textId="77777777" w:rsidR="0094689D" w:rsidRPr="006F0E9A" w:rsidRDefault="0094689D" w:rsidP="00A5727B">
            <w:pPr>
              <w:pStyle w:val="BodyText"/>
              <w:spacing w:after="0" w:line="240" w:lineRule="auto"/>
            </w:pPr>
            <w:r>
              <w:t>Thời điểm tạo tài khoản</w:t>
            </w:r>
          </w:p>
        </w:tc>
      </w:tr>
    </w:tbl>
    <w:p w14:paraId="541D129B" w14:textId="77777777" w:rsidR="0094689D" w:rsidRDefault="0094689D" w:rsidP="0094689D">
      <w:pPr>
        <w:rPr>
          <w:lang w:val="en-CA"/>
        </w:rPr>
      </w:pPr>
    </w:p>
    <w:p w14:paraId="595B9118" w14:textId="2EBB455F" w:rsidR="0094689D" w:rsidRDefault="0094689D" w:rsidP="00C84F61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0A7CEE1F" w14:textId="489E42C1" w:rsidR="0094689D" w:rsidRDefault="004A46F8" w:rsidP="00C84F61">
      <w:pPr>
        <w:pStyle w:val="Nidung"/>
        <w:numPr>
          <w:ilvl w:val="0"/>
          <w:numId w:val="44"/>
        </w:numPr>
        <w:rPr>
          <w:lang w:val="en-CA"/>
        </w:rPr>
      </w:pPr>
      <w:r w:rsidRPr="004A46F8">
        <w:rPr>
          <w:lang w:val="en-CA"/>
        </w:rPr>
        <w:t>Đăng ký tài khoản người dùng</w:t>
      </w:r>
    </w:p>
    <w:p w14:paraId="1D69FCF4" w14:textId="6F8C9994" w:rsidR="0094689D" w:rsidRDefault="004A46F8" w:rsidP="00C84F61">
      <w:pPr>
        <w:pStyle w:val="Nidung"/>
        <w:numPr>
          <w:ilvl w:val="0"/>
          <w:numId w:val="44"/>
        </w:numPr>
        <w:rPr>
          <w:lang w:val="en-CA"/>
        </w:rPr>
      </w:pPr>
      <w:r w:rsidRPr="004A46F8">
        <w:rPr>
          <w:lang w:val="en-CA"/>
        </w:rPr>
        <w:t>Đăng nhập hệ thống (JWT Authentication)</w:t>
      </w:r>
    </w:p>
    <w:p w14:paraId="5E6942AB" w14:textId="3E1062A5" w:rsidR="0094689D" w:rsidRDefault="004A46F8" w:rsidP="00C84F61">
      <w:pPr>
        <w:pStyle w:val="Nidung"/>
        <w:numPr>
          <w:ilvl w:val="0"/>
          <w:numId w:val="44"/>
        </w:numPr>
        <w:rPr>
          <w:lang w:val="en-CA"/>
        </w:rPr>
      </w:pPr>
      <w:r w:rsidRPr="004A46F8">
        <w:rPr>
          <w:lang w:val="en-CA"/>
        </w:rPr>
        <w:t>Quản lý các chủ đề theo dõi</w:t>
      </w:r>
    </w:p>
    <w:p w14:paraId="7F07CA3C" w14:textId="4AE1B6F7" w:rsidR="004A46F8" w:rsidRDefault="004A46F8" w:rsidP="00C84F61">
      <w:pPr>
        <w:pStyle w:val="Nidung"/>
        <w:numPr>
          <w:ilvl w:val="0"/>
          <w:numId w:val="44"/>
        </w:numPr>
        <w:rPr>
          <w:lang w:val="en-CA"/>
        </w:rPr>
      </w:pPr>
      <w:r w:rsidRPr="004A46F8">
        <w:rPr>
          <w:lang w:val="en-CA"/>
        </w:rPr>
        <w:t>Quản lý danh sách paper yêu thích</w:t>
      </w:r>
    </w:p>
    <w:p w14:paraId="1CDA53BF" w14:textId="7E931D68" w:rsidR="004A46F8" w:rsidRPr="0094689D" w:rsidRDefault="004A46F8" w:rsidP="00C84F61">
      <w:pPr>
        <w:pStyle w:val="Nidung"/>
        <w:numPr>
          <w:ilvl w:val="0"/>
          <w:numId w:val="44"/>
        </w:numPr>
        <w:rPr>
          <w:lang w:val="en-CA"/>
        </w:rPr>
      </w:pPr>
      <w:r w:rsidRPr="004A46F8">
        <w:rPr>
          <w:lang w:val="en-CA"/>
        </w:rPr>
        <w:t>Xem lịch sử đọc paper</w:t>
      </w:r>
    </w:p>
    <w:p w14:paraId="5DF2EDCB" w14:textId="3129CB64" w:rsidR="00B856B7" w:rsidRDefault="00B856B7" w:rsidP="00B856B7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="004A46F8" w:rsidRPr="004A46F8">
        <w:rPr>
          <w:lang w:val="en-CA"/>
        </w:rPr>
        <w:t>Topics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59"/>
        <w:gridCol w:w="1843"/>
        <w:gridCol w:w="1559"/>
        <w:gridCol w:w="2047"/>
        <w:gridCol w:w="3168"/>
      </w:tblGrid>
      <w:tr w:rsidR="0094689D" w:rsidRPr="006F0E9A" w14:paraId="03B542DF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01B3B9C4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843" w:type="dxa"/>
            <w:vAlign w:val="center"/>
          </w:tcPr>
          <w:p w14:paraId="66EA32B2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59" w:type="dxa"/>
            <w:vAlign w:val="center"/>
          </w:tcPr>
          <w:p w14:paraId="41A7D419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047" w:type="dxa"/>
            <w:vAlign w:val="center"/>
          </w:tcPr>
          <w:p w14:paraId="5E80901B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3168" w:type="dxa"/>
            <w:vAlign w:val="center"/>
          </w:tcPr>
          <w:p w14:paraId="05255186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94689D" w:rsidRPr="006F0E9A" w14:paraId="3D53156B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5BD31989" w14:textId="77777777" w:rsidR="0094689D" w:rsidRPr="006F0E9A" w:rsidRDefault="0094689D" w:rsidP="00C84F61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4C878345" w14:textId="77777777" w:rsidR="0094689D" w:rsidRPr="006F0E9A" w:rsidRDefault="0094689D" w:rsidP="00A5727B">
            <w:pPr>
              <w:pStyle w:val="BodyText"/>
              <w:spacing w:after="0" w:line="240" w:lineRule="auto"/>
            </w:pPr>
            <w:r>
              <w:t>id</w:t>
            </w:r>
          </w:p>
        </w:tc>
        <w:tc>
          <w:tcPr>
            <w:tcW w:w="1559" w:type="dxa"/>
            <w:vAlign w:val="center"/>
          </w:tcPr>
          <w:p w14:paraId="05C3DA7E" w14:textId="1A8C8A33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Integer</w:t>
            </w:r>
          </w:p>
        </w:tc>
        <w:tc>
          <w:tcPr>
            <w:tcW w:w="2047" w:type="dxa"/>
            <w:vAlign w:val="center"/>
          </w:tcPr>
          <w:p w14:paraId="45A1C0E1" w14:textId="48FE8C2E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PK, Index</w:t>
            </w:r>
          </w:p>
        </w:tc>
        <w:tc>
          <w:tcPr>
            <w:tcW w:w="3168" w:type="dxa"/>
            <w:vAlign w:val="center"/>
          </w:tcPr>
          <w:p w14:paraId="69715EEA" w14:textId="6CFA06BC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Định danh chủ đề</w:t>
            </w:r>
          </w:p>
        </w:tc>
      </w:tr>
      <w:tr w:rsidR="0094689D" w:rsidRPr="006F0E9A" w14:paraId="274EC6DC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37697E9E" w14:textId="77777777" w:rsidR="0094689D" w:rsidRPr="006F0E9A" w:rsidRDefault="0094689D" w:rsidP="00C84F61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652B3795" w14:textId="1EE14798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name</w:t>
            </w:r>
          </w:p>
        </w:tc>
        <w:tc>
          <w:tcPr>
            <w:tcW w:w="1559" w:type="dxa"/>
            <w:vAlign w:val="center"/>
          </w:tcPr>
          <w:p w14:paraId="46003435" w14:textId="77777777" w:rsidR="0094689D" w:rsidRPr="006F0E9A" w:rsidRDefault="0094689D" w:rsidP="00A5727B">
            <w:pPr>
              <w:pStyle w:val="BodyText"/>
              <w:spacing w:after="0" w:line="240" w:lineRule="auto"/>
            </w:pPr>
            <w:r>
              <w:t>String</w:t>
            </w:r>
          </w:p>
        </w:tc>
        <w:tc>
          <w:tcPr>
            <w:tcW w:w="2047" w:type="dxa"/>
            <w:vAlign w:val="center"/>
          </w:tcPr>
          <w:p w14:paraId="10DFB05F" w14:textId="4621A2B3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 xml:space="preserve"> Unique, Not Null</w:t>
            </w:r>
          </w:p>
        </w:tc>
        <w:tc>
          <w:tcPr>
            <w:tcW w:w="3168" w:type="dxa"/>
            <w:vAlign w:val="center"/>
          </w:tcPr>
          <w:p w14:paraId="707DDB30" w14:textId="72CD5696" w:rsidR="0094689D" w:rsidRPr="006F0E9A" w:rsidRDefault="004A46F8" w:rsidP="00A5727B">
            <w:pPr>
              <w:pStyle w:val="BodyText"/>
              <w:spacing w:after="0" w:line="240" w:lineRule="auto"/>
            </w:pPr>
            <w:r w:rsidRPr="004A46F8">
              <w:t>Tên chủ đề (AI, ML, NLP, ...)</w:t>
            </w:r>
          </w:p>
        </w:tc>
      </w:tr>
      <w:tr w:rsidR="0094689D" w:rsidRPr="006F0E9A" w14:paraId="3CC3EAE5" w14:textId="77777777" w:rsidTr="004A46F8">
        <w:trPr>
          <w:trHeight w:val="567"/>
        </w:trPr>
        <w:tc>
          <w:tcPr>
            <w:tcW w:w="959" w:type="dxa"/>
            <w:vAlign w:val="center"/>
          </w:tcPr>
          <w:p w14:paraId="142FBAAB" w14:textId="77777777" w:rsidR="0094689D" w:rsidRPr="006F0E9A" w:rsidRDefault="0094689D" w:rsidP="00C84F61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0618F64F" w14:textId="4CD42571" w:rsidR="0094689D" w:rsidRPr="006F0E9A" w:rsidRDefault="00F607B7" w:rsidP="00A5727B">
            <w:pPr>
              <w:pStyle w:val="BodyText"/>
              <w:spacing w:after="0" w:line="240" w:lineRule="auto"/>
            </w:pPr>
            <w:r w:rsidRPr="00F607B7">
              <w:t>trending_score</w:t>
            </w:r>
          </w:p>
        </w:tc>
        <w:tc>
          <w:tcPr>
            <w:tcW w:w="1559" w:type="dxa"/>
            <w:vAlign w:val="center"/>
          </w:tcPr>
          <w:p w14:paraId="06ADF36B" w14:textId="00603034" w:rsidR="0094689D" w:rsidRPr="006F0E9A" w:rsidRDefault="00F607B7" w:rsidP="00A5727B">
            <w:pPr>
              <w:pStyle w:val="BodyText"/>
              <w:spacing w:after="0" w:line="240" w:lineRule="auto"/>
            </w:pPr>
            <w:r w:rsidRPr="00F607B7">
              <w:t>Float</w:t>
            </w:r>
          </w:p>
        </w:tc>
        <w:tc>
          <w:tcPr>
            <w:tcW w:w="2047" w:type="dxa"/>
            <w:vAlign w:val="center"/>
          </w:tcPr>
          <w:p w14:paraId="5A60049F" w14:textId="633E4BA8" w:rsidR="0094689D" w:rsidRPr="006F0E9A" w:rsidRDefault="00F607B7" w:rsidP="00A5727B">
            <w:pPr>
              <w:pStyle w:val="BodyText"/>
              <w:spacing w:after="0" w:line="240" w:lineRule="auto"/>
            </w:pPr>
            <w:r w:rsidRPr="00F607B7">
              <w:t>Default 0.0</w:t>
            </w:r>
          </w:p>
        </w:tc>
        <w:tc>
          <w:tcPr>
            <w:tcW w:w="3168" w:type="dxa"/>
            <w:vAlign w:val="center"/>
          </w:tcPr>
          <w:p w14:paraId="309E1CCE" w14:textId="053B3577" w:rsidR="0094689D" w:rsidRPr="006F0E9A" w:rsidRDefault="00F607B7" w:rsidP="00A5727B">
            <w:pPr>
              <w:pStyle w:val="BodyText"/>
              <w:spacing w:after="0" w:line="240" w:lineRule="auto"/>
            </w:pPr>
            <w:r w:rsidRPr="00F607B7">
              <w:t>Điểm xu hướng của chủ đề</w:t>
            </w:r>
          </w:p>
        </w:tc>
      </w:tr>
    </w:tbl>
    <w:p w14:paraId="6C3842BE" w14:textId="154F6890" w:rsidR="0094689D" w:rsidRDefault="0094689D" w:rsidP="00C84F61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6E9826FA" w14:textId="77777777" w:rsidR="00F607B7" w:rsidRDefault="00F607B7" w:rsidP="00C84F61">
      <w:pPr>
        <w:pStyle w:val="Nidung"/>
        <w:numPr>
          <w:ilvl w:val="0"/>
          <w:numId w:val="45"/>
        </w:numPr>
        <w:rPr>
          <w:lang w:val="en-CA"/>
        </w:rPr>
      </w:pPr>
      <w:r w:rsidRPr="00F607B7">
        <w:rPr>
          <w:lang w:val="en-CA"/>
        </w:rPr>
        <w:t>Lấy danh sách paper theo chủ đề</w:t>
      </w:r>
    </w:p>
    <w:p w14:paraId="43918F85" w14:textId="77777777" w:rsidR="00F607B7" w:rsidRDefault="00F607B7" w:rsidP="00C84F61">
      <w:pPr>
        <w:pStyle w:val="Nidung"/>
        <w:numPr>
          <w:ilvl w:val="0"/>
          <w:numId w:val="45"/>
        </w:numPr>
        <w:rPr>
          <w:lang w:val="en-CA"/>
        </w:rPr>
      </w:pPr>
      <w:r w:rsidRPr="00F607B7">
        <w:rPr>
          <w:lang w:val="en-CA"/>
        </w:rPr>
        <w:t>Phân tích xu hướng chủ đề</w:t>
      </w:r>
    </w:p>
    <w:p w14:paraId="091AC6C7" w14:textId="4F4E7DD6" w:rsidR="00B856B7" w:rsidRDefault="00B856B7" w:rsidP="00B856B7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="00F607B7" w:rsidRPr="00F607B7">
        <w:rPr>
          <w:lang w:val="en-CA"/>
        </w:rPr>
        <w:t>Papers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59"/>
        <w:gridCol w:w="1843"/>
        <w:gridCol w:w="1559"/>
        <w:gridCol w:w="1957"/>
        <w:gridCol w:w="3258"/>
      </w:tblGrid>
      <w:tr w:rsidR="0094689D" w:rsidRPr="006F0E9A" w14:paraId="7BD6F294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25CDCF81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843" w:type="dxa"/>
            <w:vAlign w:val="center"/>
          </w:tcPr>
          <w:p w14:paraId="639E3D23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59" w:type="dxa"/>
            <w:vAlign w:val="center"/>
          </w:tcPr>
          <w:p w14:paraId="489C472C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1957" w:type="dxa"/>
            <w:vAlign w:val="center"/>
          </w:tcPr>
          <w:p w14:paraId="2E634C8F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3258" w:type="dxa"/>
            <w:vAlign w:val="center"/>
          </w:tcPr>
          <w:p w14:paraId="327CE12B" w14:textId="77777777" w:rsidR="0094689D" w:rsidRPr="00F17264" w:rsidRDefault="0094689D" w:rsidP="00C84F61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94689D" w:rsidRPr="006F0E9A" w14:paraId="46698849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00250E4E" w14:textId="77777777" w:rsidR="0094689D" w:rsidRPr="006F0E9A" w:rsidRDefault="0094689D" w:rsidP="00C84F61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28A2879A" w14:textId="5168E318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id</w:t>
            </w:r>
          </w:p>
        </w:tc>
        <w:tc>
          <w:tcPr>
            <w:tcW w:w="1559" w:type="dxa"/>
            <w:vAlign w:val="center"/>
          </w:tcPr>
          <w:p w14:paraId="7E38DA70" w14:textId="19C5617B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1957" w:type="dxa"/>
            <w:vAlign w:val="center"/>
          </w:tcPr>
          <w:p w14:paraId="6620EB74" w14:textId="69F474AC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PK, Index</w:t>
            </w:r>
          </w:p>
        </w:tc>
        <w:tc>
          <w:tcPr>
            <w:tcW w:w="3258" w:type="dxa"/>
            <w:vAlign w:val="center"/>
          </w:tcPr>
          <w:p w14:paraId="17F5A938" w14:textId="06D65186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Định danh paper</w:t>
            </w:r>
          </w:p>
        </w:tc>
      </w:tr>
      <w:tr w:rsidR="0094689D" w:rsidRPr="006F0E9A" w14:paraId="020BB064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599E222C" w14:textId="77777777" w:rsidR="0094689D" w:rsidRPr="006F0E9A" w:rsidRDefault="0094689D" w:rsidP="00C84F61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2291E108" w14:textId="72032FD6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arxiv_id</w:t>
            </w:r>
          </w:p>
        </w:tc>
        <w:tc>
          <w:tcPr>
            <w:tcW w:w="1559" w:type="dxa"/>
            <w:vAlign w:val="center"/>
          </w:tcPr>
          <w:p w14:paraId="5172AAB9" w14:textId="77777777" w:rsidR="0094689D" w:rsidRPr="006F0E9A" w:rsidRDefault="0094689D" w:rsidP="00AC3616">
            <w:pPr>
              <w:pStyle w:val="BodyText"/>
              <w:spacing w:after="0" w:line="240" w:lineRule="auto"/>
            </w:pPr>
            <w:r>
              <w:t>String</w:t>
            </w:r>
          </w:p>
        </w:tc>
        <w:tc>
          <w:tcPr>
            <w:tcW w:w="1957" w:type="dxa"/>
            <w:vAlign w:val="center"/>
          </w:tcPr>
          <w:p w14:paraId="370C6B9A" w14:textId="0EA4E0E9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Unique, Not Null</w:t>
            </w:r>
          </w:p>
        </w:tc>
        <w:tc>
          <w:tcPr>
            <w:tcW w:w="3258" w:type="dxa"/>
            <w:vAlign w:val="center"/>
          </w:tcPr>
          <w:p w14:paraId="7288B81A" w14:textId="74BF67CE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Mã định danh trên arXiv</w:t>
            </w:r>
          </w:p>
        </w:tc>
      </w:tr>
      <w:tr w:rsidR="0094689D" w:rsidRPr="006F0E9A" w14:paraId="2445462F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157A9205" w14:textId="77777777" w:rsidR="0094689D" w:rsidRPr="006F0E9A" w:rsidRDefault="0094689D" w:rsidP="00C84F61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1A408B4F" w14:textId="7DB31FDE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title</w:t>
            </w:r>
          </w:p>
        </w:tc>
        <w:tc>
          <w:tcPr>
            <w:tcW w:w="1559" w:type="dxa"/>
            <w:vAlign w:val="center"/>
          </w:tcPr>
          <w:p w14:paraId="392D16BD" w14:textId="77777777" w:rsidR="0094689D" w:rsidRPr="006F0E9A" w:rsidRDefault="0094689D" w:rsidP="00AC3616">
            <w:pPr>
              <w:pStyle w:val="BodyText"/>
              <w:spacing w:after="0" w:line="240" w:lineRule="auto"/>
            </w:pPr>
            <w:r>
              <w:t>String</w:t>
            </w:r>
          </w:p>
        </w:tc>
        <w:tc>
          <w:tcPr>
            <w:tcW w:w="1957" w:type="dxa"/>
            <w:vAlign w:val="center"/>
          </w:tcPr>
          <w:p w14:paraId="11CE1D9D" w14:textId="14F34242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Not Null</w:t>
            </w:r>
          </w:p>
        </w:tc>
        <w:tc>
          <w:tcPr>
            <w:tcW w:w="3258" w:type="dxa"/>
            <w:vAlign w:val="center"/>
          </w:tcPr>
          <w:p w14:paraId="2B52D86B" w14:textId="57A25302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Tiêu đề bài báo</w:t>
            </w:r>
          </w:p>
        </w:tc>
      </w:tr>
      <w:tr w:rsidR="0094689D" w:rsidRPr="006F0E9A" w14:paraId="7CA7F991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10A22D3A" w14:textId="77777777" w:rsidR="0094689D" w:rsidRPr="006F0E9A" w:rsidRDefault="0094689D" w:rsidP="00C84F61">
            <w:pPr>
              <w:pStyle w:val="BodyText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843" w:type="dxa"/>
            <w:vAlign w:val="center"/>
          </w:tcPr>
          <w:p w14:paraId="38ADCDBB" w14:textId="358A486C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abstract</w:t>
            </w:r>
          </w:p>
        </w:tc>
        <w:tc>
          <w:tcPr>
            <w:tcW w:w="1559" w:type="dxa"/>
            <w:vAlign w:val="center"/>
          </w:tcPr>
          <w:p w14:paraId="7EBA5998" w14:textId="3A99506F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 xml:space="preserve"> Text</w:t>
            </w:r>
          </w:p>
        </w:tc>
        <w:tc>
          <w:tcPr>
            <w:tcW w:w="1957" w:type="dxa"/>
            <w:vAlign w:val="center"/>
          </w:tcPr>
          <w:p w14:paraId="4E0C142E" w14:textId="0F373EB6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Not Null</w:t>
            </w:r>
          </w:p>
        </w:tc>
        <w:tc>
          <w:tcPr>
            <w:tcW w:w="3258" w:type="dxa"/>
            <w:vAlign w:val="center"/>
          </w:tcPr>
          <w:p w14:paraId="406EFB35" w14:textId="34F2C9CD" w:rsidR="0094689D" w:rsidRPr="006F0E9A" w:rsidRDefault="00F607B7" w:rsidP="00AC3616">
            <w:pPr>
              <w:pStyle w:val="BodyText"/>
              <w:spacing w:after="0" w:line="240" w:lineRule="auto"/>
            </w:pPr>
            <w:r w:rsidRPr="00F607B7">
              <w:t>Tóm tắt của tác giả</w:t>
            </w:r>
          </w:p>
        </w:tc>
      </w:tr>
      <w:tr w:rsidR="00F607B7" w:rsidRPr="006F0E9A" w14:paraId="1B919228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7BE9F0B9" w14:textId="78D37698" w:rsidR="00F607B7" w:rsidRDefault="00F607B7" w:rsidP="00C84F61">
            <w:pPr>
              <w:pStyle w:val="BodyText"/>
              <w:spacing w:after="0" w:line="240" w:lineRule="auto"/>
              <w:jc w:val="center"/>
            </w:pPr>
            <w:r>
              <w:lastRenderedPageBreak/>
              <w:t>5</w:t>
            </w:r>
          </w:p>
        </w:tc>
        <w:tc>
          <w:tcPr>
            <w:tcW w:w="1843" w:type="dxa"/>
            <w:vAlign w:val="center"/>
          </w:tcPr>
          <w:p w14:paraId="58C4DE19" w14:textId="59E4A132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Summary</w:t>
            </w:r>
          </w:p>
        </w:tc>
        <w:tc>
          <w:tcPr>
            <w:tcW w:w="1559" w:type="dxa"/>
            <w:vAlign w:val="center"/>
          </w:tcPr>
          <w:p w14:paraId="13893D6D" w14:textId="642814C2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 xml:space="preserve"> Text</w:t>
            </w:r>
          </w:p>
        </w:tc>
        <w:tc>
          <w:tcPr>
            <w:tcW w:w="1957" w:type="dxa"/>
            <w:vAlign w:val="center"/>
          </w:tcPr>
          <w:p w14:paraId="130637FF" w14:textId="53D45E0D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Nullable</w:t>
            </w:r>
          </w:p>
        </w:tc>
        <w:tc>
          <w:tcPr>
            <w:tcW w:w="3258" w:type="dxa"/>
            <w:vAlign w:val="center"/>
          </w:tcPr>
          <w:p w14:paraId="709EEA5B" w14:textId="06576A42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Tóm tắt tiếng Anh do AI tạo</w:t>
            </w:r>
          </w:p>
        </w:tc>
      </w:tr>
      <w:tr w:rsidR="00F607B7" w:rsidRPr="006F0E9A" w14:paraId="4A5C9F00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59763467" w14:textId="63798E0B" w:rsidR="00F607B7" w:rsidRDefault="00F607B7" w:rsidP="00C84F61">
            <w:pPr>
              <w:pStyle w:val="BodyText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843" w:type="dxa"/>
            <w:vAlign w:val="center"/>
          </w:tcPr>
          <w:p w14:paraId="26C52983" w14:textId="4D64DAE1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authors</w:t>
            </w:r>
          </w:p>
        </w:tc>
        <w:tc>
          <w:tcPr>
            <w:tcW w:w="1559" w:type="dxa"/>
            <w:vAlign w:val="center"/>
          </w:tcPr>
          <w:p w14:paraId="74D6551D" w14:textId="71181BB9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String</w:t>
            </w:r>
          </w:p>
        </w:tc>
        <w:tc>
          <w:tcPr>
            <w:tcW w:w="1957" w:type="dxa"/>
            <w:vAlign w:val="center"/>
          </w:tcPr>
          <w:p w14:paraId="5D8C2129" w14:textId="1EBEE7CC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Nullable</w:t>
            </w:r>
          </w:p>
        </w:tc>
        <w:tc>
          <w:tcPr>
            <w:tcW w:w="3258" w:type="dxa"/>
            <w:vAlign w:val="center"/>
          </w:tcPr>
          <w:p w14:paraId="63E103D3" w14:textId="41AFA5A8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Danh sách tác giả</w:t>
            </w:r>
          </w:p>
        </w:tc>
      </w:tr>
      <w:tr w:rsidR="00F607B7" w:rsidRPr="006F0E9A" w14:paraId="1DB68B57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5E4CABAC" w14:textId="494B1A55" w:rsidR="00F607B7" w:rsidRDefault="00F607B7" w:rsidP="00C84F61">
            <w:pPr>
              <w:pStyle w:val="BodyText"/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843" w:type="dxa"/>
            <w:vAlign w:val="center"/>
          </w:tcPr>
          <w:p w14:paraId="3E62DC2C" w14:textId="04D139D5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published_date</w:t>
            </w:r>
          </w:p>
        </w:tc>
        <w:tc>
          <w:tcPr>
            <w:tcW w:w="1559" w:type="dxa"/>
            <w:vAlign w:val="center"/>
          </w:tcPr>
          <w:p w14:paraId="71A55308" w14:textId="64451E21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DateTime</w:t>
            </w:r>
          </w:p>
        </w:tc>
        <w:tc>
          <w:tcPr>
            <w:tcW w:w="1957" w:type="dxa"/>
            <w:vAlign w:val="center"/>
          </w:tcPr>
          <w:p w14:paraId="6E6F4BF2" w14:textId="733D6BA9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Nullable</w:t>
            </w:r>
          </w:p>
        </w:tc>
        <w:tc>
          <w:tcPr>
            <w:tcW w:w="3258" w:type="dxa"/>
            <w:vAlign w:val="center"/>
          </w:tcPr>
          <w:p w14:paraId="3EC16E70" w14:textId="32690285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Ngày công bố</w:t>
            </w:r>
          </w:p>
        </w:tc>
      </w:tr>
      <w:tr w:rsidR="00F607B7" w:rsidRPr="006F0E9A" w14:paraId="25C0D273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7F0C5B79" w14:textId="613DFCA7" w:rsidR="00F607B7" w:rsidRDefault="00F607B7" w:rsidP="00C84F61">
            <w:pPr>
              <w:pStyle w:val="BodyText"/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1843" w:type="dxa"/>
            <w:vAlign w:val="center"/>
          </w:tcPr>
          <w:p w14:paraId="181E2D1E" w14:textId="0E02FB22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pdf_url</w:t>
            </w:r>
          </w:p>
        </w:tc>
        <w:tc>
          <w:tcPr>
            <w:tcW w:w="1559" w:type="dxa"/>
            <w:vAlign w:val="center"/>
          </w:tcPr>
          <w:p w14:paraId="58B58AA0" w14:textId="0A4D294C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String</w:t>
            </w:r>
          </w:p>
        </w:tc>
        <w:tc>
          <w:tcPr>
            <w:tcW w:w="1957" w:type="dxa"/>
            <w:vAlign w:val="center"/>
          </w:tcPr>
          <w:p w14:paraId="4793F4D7" w14:textId="0E64EAB2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Nullable</w:t>
            </w:r>
          </w:p>
        </w:tc>
        <w:tc>
          <w:tcPr>
            <w:tcW w:w="3258" w:type="dxa"/>
            <w:vAlign w:val="center"/>
          </w:tcPr>
          <w:p w14:paraId="1224B858" w14:textId="45F9DDC3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Đường dẫn đến file PDF</w:t>
            </w:r>
          </w:p>
        </w:tc>
      </w:tr>
      <w:tr w:rsidR="00F607B7" w:rsidRPr="006F0E9A" w14:paraId="4814258A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71564E61" w14:textId="22128157" w:rsidR="00F607B7" w:rsidRDefault="00F607B7" w:rsidP="00C84F61">
            <w:pPr>
              <w:pStyle w:val="BodyText"/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1843" w:type="dxa"/>
            <w:vAlign w:val="center"/>
          </w:tcPr>
          <w:p w14:paraId="1709DFD1" w14:textId="04F4E4AA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avg_rating</w:t>
            </w:r>
          </w:p>
        </w:tc>
        <w:tc>
          <w:tcPr>
            <w:tcW w:w="1559" w:type="dxa"/>
            <w:vAlign w:val="center"/>
          </w:tcPr>
          <w:p w14:paraId="70DC2313" w14:textId="2F46D609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Float</w:t>
            </w:r>
          </w:p>
        </w:tc>
        <w:tc>
          <w:tcPr>
            <w:tcW w:w="1957" w:type="dxa"/>
            <w:vAlign w:val="center"/>
          </w:tcPr>
          <w:p w14:paraId="483A7B0D" w14:textId="06F34A3E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Default</w:t>
            </w:r>
          </w:p>
        </w:tc>
        <w:tc>
          <w:tcPr>
            <w:tcW w:w="3258" w:type="dxa"/>
            <w:vAlign w:val="center"/>
          </w:tcPr>
          <w:p w14:paraId="068F71FA" w14:textId="7F8532E2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Điểm đánh giá trung bình</w:t>
            </w:r>
          </w:p>
        </w:tc>
      </w:tr>
      <w:tr w:rsidR="00F607B7" w:rsidRPr="006F0E9A" w14:paraId="7CB98635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47F0EEEE" w14:textId="6FDCB68C" w:rsidR="00F607B7" w:rsidRDefault="00F607B7" w:rsidP="00C84F61">
            <w:pPr>
              <w:pStyle w:val="BodyText"/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1843" w:type="dxa"/>
            <w:vAlign w:val="center"/>
          </w:tcPr>
          <w:p w14:paraId="010B0B76" w14:textId="057611F1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created_at</w:t>
            </w:r>
          </w:p>
        </w:tc>
        <w:tc>
          <w:tcPr>
            <w:tcW w:w="1559" w:type="dxa"/>
            <w:vAlign w:val="center"/>
          </w:tcPr>
          <w:p w14:paraId="1FC37008" w14:textId="6E968BDF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DateTime</w:t>
            </w:r>
          </w:p>
        </w:tc>
        <w:tc>
          <w:tcPr>
            <w:tcW w:w="1957" w:type="dxa"/>
            <w:vAlign w:val="center"/>
          </w:tcPr>
          <w:p w14:paraId="27ADA54C" w14:textId="3A001648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Default UTC</w:t>
            </w:r>
          </w:p>
        </w:tc>
        <w:tc>
          <w:tcPr>
            <w:tcW w:w="3258" w:type="dxa"/>
            <w:vAlign w:val="center"/>
          </w:tcPr>
          <w:p w14:paraId="4BAB110A" w14:textId="1C70DB48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Thời điểm lưu vào hệ thống</w:t>
            </w:r>
          </w:p>
        </w:tc>
      </w:tr>
      <w:tr w:rsidR="00F607B7" w:rsidRPr="006F0E9A" w14:paraId="7EA77228" w14:textId="77777777" w:rsidTr="00F607B7">
        <w:trPr>
          <w:trHeight w:val="567"/>
        </w:trPr>
        <w:tc>
          <w:tcPr>
            <w:tcW w:w="959" w:type="dxa"/>
            <w:vAlign w:val="center"/>
          </w:tcPr>
          <w:p w14:paraId="745E920B" w14:textId="0EF11391" w:rsidR="00F607B7" w:rsidRDefault="00F607B7" w:rsidP="00C84F61">
            <w:pPr>
              <w:pStyle w:val="BodyText"/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1843" w:type="dxa"/>
            <w:vAlign w:val="center"/>
          </w:tcPr>
          <w:p w14:paraId="6B159453" w14:textId="49253581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topic_id</w:t>
            </w:r>
          </w:p>
        </w:tc>
        <w:tc>
          <w:tcPr>
            <w:tcW w:w="1559" w:type="dxa"/>
            <w:vAlign w:val="center"/>
          </w:tcPr>
          <w:p w14:paraId="35E81662" w14:textId="0D708C55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Integer</w:t>
            </w:r>
          </w:p>
        </w:tc>
        <w:tc>
          <w:tcPr>
            <w:tcW w:w="1957" w:type="dxa"/>
            <w:vAlign w:val="center"/>
          </w:tcPr>
          <w:p w14:paraId="23AF8C8A" w14:textId="6330F3F0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FK -&gt; topics.id</w:t>
            </w:r>
          </w:p>
        </w:tc>
        <w:tc>
          <w:tcPr>
            <w:tcW w:w="3258" w:type="dxa"/>
            <w:vAlign w:val="center"/>
          </w:tcPr>
          <w:p w14:paraId="20AF42EE" w14:textId="156977B3" w:rsidR="00F607B7" w:rsidRPr="00F607B7" w:rsidRDefault="003F5989" w:rsidP="00AC3616">
            <w:pPr>
              <w:pStyle w:val="BodyText"/>
              <w:spacing w:after="0" w:line="240" w:lineRule="auto"/>
            </w:pPr>
            <w:r w:rsidRPr="003F5989">
              <w:t>Chủ đề của paper</w:t>
            </w:r>
          </w:p>
        </w:tc>
      </w:tr>
    </w:tbl>
    <w:p w14:paraId="58112BE5" w14:textId="77777777" w:rsidR="0094689D" w:rsidRPr="0094689D" w:rsidRDefault="0094689D" w:rsidP="0094689D">
      <w:pPr>
        <w:rPr>
          <w:lang w:val="en-CA"/>
        </w:rPr>
      </w:pPr>
    </w:p>
    <w:p w14:paraId="53D06294" w14:textId="77777777" w:rsidR="0094689D" w:rsidRDefault="0094689D" w:rsidP="00C84F61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2750EAA0" w14:textId="77777777" w:rsidR="003F5989" w:rsidRDefault="003F5989" w:rsidP="0094689D">
      <w:pPr>
        <w:pStyle w:val="Nidung"/>
        <w:numPr>
          <w:ilvl w:val="0"/>
          <w:numId w:val="46"/>
        </w:numPr>
        <w:rPr>
          <w:lang w:val="en-CA"/>
        </w:rPr>
      </w:pPr>
      <w:r w:rsidRPr="003F5989">
        <w:rPr>
          <w:lang w:val="en-CA"/>
        </w:rPr>
        <w:t>Lấy thông tin chi tiết paper</w:t>
      </w:r>
    </w:p>
    <w:p w14:paraId="008B1A68" w14:textId="45F7DF63" w:rsidR="0094689D" w:rsidRDefault="003F5989" w:rsidP="0094689D">
      <w:pPr>
        <w:pStyle w:val="Nidung"/>
        <w:numPr>
          <w:ilvl w:val="0"/>
          <w:numId w:val="46"/>
        </w:numPr>
        <w:rPr>
          <w:lang w:val="en-CA"/>
        </w:rPr>
      </w:pPr>
      <w:r w:rsidRPr="003F5989">
        <w:rPr>
          <w:lang w:val="en-CA"/>
        </w:rPr>
        <w:t>Tìm kiếm paper theo từ khóa</w:t>
      </w:r>
    </w:p>
    <w:p w14:paraId="60D4363D" w14:textId="36D1BE50" w:rsidR="003F5989" w:rsidRDefault="003F5989" w:rsidP="0094689D">
      <w:pPr>
        <w:pStyle w:val="Nidung"/>
        <w:numPr>
          <w:ilvl w:val="0"/>
          <w:numId w:val="46"/>
        </w:numPr>
        <w:rPr>
          <w:lang w:val="en-CA"/>
        </w:rPr>
      </w:pPr>
      <w:r w:rsidRPr="003F5989">
        <w:rPr>
          <w:lang w:val="en-CA"/>
        </w:rPr>
        <w:t>Hiển thị danh sách paper theo bộ lọc</w:t>
      </w:r>
    </w:p>
    <w:p w14:paraId="738A3A98" w14:textId="009D8FF8" w:rsidR="003F5989" w:rsidRDefault="003F5989" w:rsidP="003F5989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="00433C77" w:rsidRPr="00433C77">
        <w:rPr>
          <w:lang w:val="en-CA"/>
        </w:rPr>
        <w:t>Favorites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59"/>
        <w:gridCol w:w="1843"/>
        <w:gridCol w:w="1559"/>
        <w:gridCol w:w="2227"/>
        <w:gridCol w:w="2988"/>
      </w:tblGrid>
      <w:tr w:rsidR="003F5989" w:rsidRPr="006F0E9A" w14:paraId="6EC3EEE4" w14:textId="77777777" w:rsidTr="00433C77">
        <w:trPr>
          <w:trHeight w:val="567"/>
        </w:trPr>
        <w:tc>
          <w:tcPr>
            <w:tcW w:w="959" w:type="dxa"/>
            <w:vAlign w:val="center"/>
          </w:tcPr>
          <w:p w14:paraId="18F6C545" w14:textId="77777777" w:rsidR="003F5989" w:rsidRPr="00F17264" w:rsidRDefault="003F5989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843" w:type="dxa"/>
            <w:vAlign w:val="center"/>
          </w:tcPr>
          <w:p w14:paraId="4DFA98D8" w14:textId="77777777" w:rsidR="003F5989" w:rsidRPr="00F17264" w:rsidRDefault="003F5989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59" w:type="dxa"/>
            <w:vAlign w:val="center"/>
          </w:tcPr>
          <w:p w14:paraId="21C679D3" w14:textId="77777777" w:rsidR="003F5989" w:rsidRPr="00F17264" w:rsidRDefault="003F5989" w:rsidP="00114FF3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227" w:type="dxa"/>
            <w:vAlign w:val="center"/>
          </w:tcPr>
          <w:p w14:paraId="563C67F2" w14:textId="77777777" w:rsidR="003F5989" w:rsidRPr="00F17264" w:rsidRDefault="003F5989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988" w:type="dxa"/>
            <w:vAlign w:val="center"/>
          </w:tcPr>
          <w:p w14:paraId="666C9603" w14:textId="77777777" w:rsidR="003F5989" w:rsidRPr="00F17264" w:rsidRDefault="003F5989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3F5989" w:rsidRPr="006F0E9A" w14:paraId="7EEF8290" w14:textId="77777777" w:rsidTr="00433C77">
        <w:trPr>
          <w:trHeight w:val="567"/>
        </w:trPr>
        <w:tc>
          <w:tcPr>
            <w:tcW w:w="959" w:type="dxa"/>
            <w:vAlign w:val="center"/>
          </w:tcPr>
          <w:p w14:paraId="6DB0A00E" w14:textId="77777777" w:rsidR="003F5989" w:rsidRPr="006F0E9A" w:rsidRDefault="003F5989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2BF92369" w14:textId="5080B666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user_id</w:t>
            </w:r>
          </w:p>
        </w:tc>
        <w:tc>
          <w:tcPr>
            <w:tcW w:w="1559" w:type="dxa"/>
            <w:vAlign w:val="center"/>
          </w:tcPr>
          <w:p w14:paraId="0FD04365" w14:textId="77777777" w:rsidR="003F5989" w:rsidRPr="006F0E9A" w:rsidRDefault="003F5989" w:rsidP="00114FF3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2227" w:type="dxa"/>
            <w:vAlign w:val="center"/>
          </w:tcPr>
          <w:p w14:paraId="43B641C6" w14:textId="650BF3D0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FK -&gt; users.id, PK</w:t>
            </w:r>
          </w:p>
        </w:tc>
        <w:tc>
          <w:tcPr>
            <w:tcW w:w="2988" w:type="dxa"/>
            <w:vAlign w:val="center"/>
          </w:tcPr>
          <w:p w14:paraId="420618BB" w14:textId="5159C7E8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Người dùng yêu thích</w:t>
            </w:r>
          </w:p>
        </w:tc>
      </w:tr>
      <w:tr w:rsidR="003F5989" w:rsidRPr="006F0E9A" w14:paraId="5518263D" w14:textId="77777777" w:rsidTr="00433C77">
        <w:trPr>
          <w:trHeight w:val="567"/>
        </w:trPr>
        <w:tc>
          <w:tcPr>
            <w:tcW w:w="959" w:type="dxa"/>
            <w:vAlign w:val="center"/>
          </w:tcPr>
          <w:p w14:paraId="4570DD33" w14:textId="77777777" w:rsidR="003F5989" w:rsidRPr="006F0E9A" w:rsidRDefault="003F5989" w:rsidP="00114FF3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15E2D65B" w14:textId="0168656A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paper_id</w:t>
            </w:r>
          </w:p>
        </w:tc>
        <w:tc>
          <w:tcPr>
            <w:tcW w:w="1559" w:type="dxa"/>
            <w:vAlign w:val="center"/>
          </w:tcPr>
          <w:p w14:paraId="3A4618F5" w14:textId="198FB54A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Integer</w:t>
            </w:r>
          </w:p>
        </w:tc>
        <w:tc>
          <w:tcPr>
            <w:tcW w:w="2227" w:type="dxa"/>
            <w:vAlign w:val="center"/>
          </w:tcPr>
          <w:p w14:paraId="2E3835D0" w14:textId="0598EEBA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FK -&gt; papers.id, PK</w:t>
            </w:r>
          </w:p>
        </w:tc>
        <w:tc>
          <w:tcPr>
            <w:tcW w:w="2988" w:type="dxa"/>
            <w:vAlign w:val="center"/>
          </w:tcPr>
          <w:p w14:paraId="3D7538FD" w14:textId="6D46FACA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Paper được yêu thích</w:t>
            </w:r>
          </w:p>
        </w:tc>
      </w:tr>
      <w:tr w:rsidR="003F5989" w:rsidRPr="006F0E9A" w14:paraId="4BD2EA9F" w14:textId="77777777" w:rsidTr="00433C77">
        <w:trPr>
          <w:trHeight w:val="567"/>
        </w:trPr>
        <w:tc>
          <w:tcPr>
            <w:tcW w:w="959" w:type="dxa"/>
            <w:vAlign w:val="center"/>
          </w:tcPr>
          <w:p w14:paraId="1A7FD452" w14:textId="77777777" w:rsidR="003F5989" w:rsidRPr="006F0E9A" w:rsidRDefault="003F5989" w:rsidP="00114FF3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3500FF51" w14:textId="482526DB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added_at</w:t>
            </w:r>
          </w:p>
        </w:tc>
        <w:tc>
          <w:tcPr>
            <w:tcW w:w="1559" w:type="dxa"/>
            <w:vAlign w:val="center"/>
          </w:tcPr>
          <w:p w14:paraId="024FA2BE" w14:textId="760FE4C4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DateTime</w:t>
            </w:r>
          </w:p>
        </w:tc>
        <w:tc>
          <w:tcPr>
            <w:tcW w:w="2227" w:type="dxa"/>
            <w:vAlign w:val="center"/>
          </w:tcPr>
          <w:p w14:paraId="4422FE1B" w14:textId="2B6628BE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Default UTC</w:t>
            </w:r>
          </w:p>
        </w:tc>
        <w:tc>
          <w:tcPr>
            <w:tcW w:w="2988" w:type="dxa"/>
            <w:vAlign w:val="center"/>
          </w:tcPr>
          <w:p w14:paraId="0D7B3CA9" w14:textId="72E16E83" w:rsidR="003F5989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Thời điểm thêm yêu thích</w:t>
            </w:r>
          </w:p>
        </w:tc>
      </w:tr>
    </w:tbl>
    <w:p w14:paraId="558622DC" w14:textId="77777777" w:rsidR="003F5989" w:rsidRPr="0094689D" w:rsidRDefault="003F5989" w:rsidP="003F5989">
      <w:pPr>
        <w:rPr>
          <w:lang w:val="en-CA"/>
        </w:rPr>
      </w:pPr>
    </w:p>
    <w:p w14:paraId="15F443D1" w14:textId="77777777" w:rsidR="003F5989" w:rsidRDefault="003F5989" w:rsidP="003F5989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36DE4518" w14:textId="77777777" w:rsidR="00433C77" w:rsidRDefault="00433C77" w:rsidP="003F5989">
      <w:pPr>
        <w:pStyle w:val="Nidung"/>
        <w:numPr>
          <w:ilvl w:val="0"/>
          <w:numId w:val="46"/>
        </w:numPr>
        <w:rPr>
          <w:lang w:val="en-CA"/>
        </w:rPr>
      </w:pPr>
      <w:r w:rsidRPr="00433C77">
        <w:rPr>
          <w:lang w:val="en-CA"/>
        </w:rPr>
        <w:t>Thêm paper vào danh sách yêu thích</w:t>
      </w:r>
    </w:p>
    <w:p w14:paraId="65D5FEFF" w14:textId="69CA2181" w:rsidR="003F5989" w:rsidRDefault="00433C77" w:rsidP="00433C77">
      <w:pPr>
        <w:pStyle w:val="Nidung"/>
        <w:numPr>
          <w:ilvl w:val="0"/>
          <w:numId w:val="46"/>
        </w:numPr>
        <w:rPr>
          <w:lang w:val="en-CA"/>
        </w:rPr>
      </w:pPr>
      <w:r w:rsidRPr="00433C77">
        <w:rPr>
          <w:lang w:val="en-CA"/>
        </w:rPr>
        <w:t>Xóa paper khỏi danh sách yêu thích</w:t>
      </w:r>
    </w:p>
    <w:p w14:paraId="6C410ED7" w14:textId="46A21C38" w:rsidR="00433C77" w:rsidRDefault="00433C77" w:rsidP="00433C77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Pr="00433C77">
        <w:rPr>
          <w:lang w:val="en-CA"/>
        </w:rPr>
        <w:t>UserTopics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59"/>
        <w:gridCol w:w="1843"/>
        <w:gridCol w:w="1559"/>
        <w:gridCol w:w="2227"/>
        <w:gridCol w:w="2988"/>
      </w:tblGrid>
      <w:tr w:rsidR="00433C77" w:rsidRPr="006F0E9A" w14:paraId="692052CC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16E34206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843" w:type="dxa"/>
            <w:vAlign w:val="center"/>
          </w:tcPr>
          <w:p w14:paraId="276893A8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59" w:type="dxa"/>
            <w:vAlign w:val="center"/>
          </w:tcPr>
          <w:p w14:paraId="71F565B3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227" w:type="dxa"/>
            <w:vAlign w:val="center"/>
          </w:tcPr>
          <w:p w14:paraId="6E4B83C7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988" w:type="dxa"/>
            <w:vAlign w:val="center"/>
          </w:tcPr>
          <w:p w14:paraId="620B5DF4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433C77" w:rsidRPr="006F0E9A" w14:paraId="5494BFD2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1815514D" w14:textId="77777777" w:rsidR="00433C77" w:rsidRPr="006F0E9A" w:rsidRDefault="00433C77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04DCADC0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user_id</w:t>
            </w:r>
          </w:p>
        </w:tc>
        <w:tc>
          <w:tcPr>
            <w:tcW w:w="1559" w:type="dxa"/>
            <w:vAlign w:val="center"/>
          </w:tcPr>
          <w:p w14:paraId="210249C3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2227" w:type="dxa"/>
            <w:vAlign w:val="center"/>
          </w:tcPr>
          <w:p w14:paraId="6FD47B5A" w14:textId="0DE3985A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FK -&gt; users.id, PK</w:t>
            </w:r>
          </w:p>
        </w:tc>
        <w:tc>
          <w:tcPr>
            <w:tcW w:w="2988" w:type="dxa"/>
            <w:vAlign w:val="center"/>
          </w:tcPr>
          <w:p w14:paraId="458D30C5" w14:textId="229A3E1E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Người dùng theo dõi</w:t>
            </w:r>
          </w:p>
        </w:tc>
      </w:tr>
      <w:tr w:rsidR="00433C77" w:rsidRPr="006F0E9A" w14:paraId="770BA946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698FB55A" w14:textId="77777777" w:rsidR="00433C77" w:rsidRPr="006F0E9A" w:rsidRDefault="00433C77" w:rsidP="00114FF3">
            <w:pPr>
              <w:pStyle w:val="BodyText"/>
              <w:spacing w:after="0"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1843" w:type="dxa"/>
            <w:vAlign w:val="center"/>
          </w:tcPr>
          <w:p w14:paraId="492D2446" w14:textId="117069EA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topic_id</w:t>
            </w:r>
          </w:p>
        </w:tc>
        <w:tc>
          <w:tcPr>
            <w:tcW w:w="1559" w:type="dxa"/>
            <w:vAlign w:val="center"/>
          </w:tcPr>
          <w:p w14:paraId="63D55E74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Integer</w:t>
            </w:r>
          </w:p>
        </w:tc>
        <w:tc>
          <w:tcPr>
            <w:tcW w:w="2227" w:type="dxa"/>
            <w:vAlign w:val="center"/>
          </w:tcPr>
          <w:p w14:paraId="0B957DDB" w14:textId="0A790580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FK -&gt; topics.id, PK</w:t>
            </w:r>
          </w:p>
        </w:tc>
        <w:tc>
          <w:tcPr>
            <w:tcW w:w="2988" w:type="dxa"/>
            <w:vAlign w:val="center"/>
          </w:tcPr>
          <w:p w14:paraId="0109FBC0" w14:textId="223CF411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Chủ đề được theo dõi</w:t>
            </w:r>
          </w:p>
        </w:tc>
      </w:tr>
    </w:tbl>
    <w:p w14:paraId="462E94AE" w14:textId="77777777" w:rsidR="00433C77" w:rsidRPr="0094689D" w:rsidRDefault="00433C77" w:rsidP="00433C77">
      <w:pPr>
        <w:rPr>
          <w:lang w:val="en-CA"/>
        </w:rPr>
      </w:pPr>
    </w:p>
    <w:p w14:paraId="040AA9DC" w14:textId="77777777" w:rsidR="00433C77" w:rsidRDefault="00433C77" w:rsidP="00433C77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2862A747" w14:textId="77777777" w:rsidR="00433C77" w:rsidRDefault="00433C77" w:rsidP="00433C77">
      <w:pPr>
        <w:pStyle w:val="Nidung"/>
        <w:numPr>
          <w:ilvl w:val="0"/>
          <w:numId w:val="46"/>
        </w:numPr>
        <w:rPr>
          <w:lang w:val="en-CA"/>
        </w:rPr>
      </w:pPr>
      <w:r w:rsidRPr="00433C77">
        <w:rPr>
          <w:lang w:val="en-CA"/>
        </w:rPr>
        <w:t>Thêm chủ đề theo dõi</w:t>
      </w:r>
    </w:p>
    <w:p w14:paraId="663B7393" w14:textId="15399C2C" w:rsidR="00433C77" w:rsidRDefault="00433C77" w:rsidP="00433C77">
      <w:pPr>
        <w:pStyle w:val="Nidung"/>
        <w:numPr>
          <w:ilvl w:val="0"/>
          <w:numId w:val="46"/>
        </w:numPr>
        <w:rPr>
          <w:lang w:val="en-CA"/>
        </w:rPr>
      </w:pPr>
      <w:r w:rsidRPr="00433C77">
        <w:rPr>
          <w:lang w:val="en-CA"/>
        </w:rPr>
        <w:t>Xóa chủ đề theo dõi</w:t>
      </w:r>
    </w:p>
    <w:p w14:paraId="11D92EF4" w14:textId="1F4EE355" w:rsidR="00433C77" w:rsidRDefault="00433C77" w:rsidP="00433C77">
      <w:pPr>
        <w:pStyle w:val="Nidung"/>
        <w:numPr>
          <w:ilvl w:val="0"/>
          <w:numId w:val="46"/>
        </w:numPr>
        <w:rPr>
          <w:lang w:val="en-CA"/>
        </w:rPr>
      </w:pPr>
      <w:r w:rsidRPr="00433C77">
        <w:rPr>
          <w:lang w:val="en-CA"/>
        </w:rPr>
        <w:t>Sửa chủ đề theo dõi</w:t>
      </w:r>
    </w:p>
    <w:p w14:paraId="6F87A2FD" w14:textId="3235AD45" w:rsidR="00433C77" w:rsidRDefault="00433C77" w:rsidP="00433C77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Pr="00433C77">
        <w:rPr>
          <w:lang w:val="en-CA"/>
        </w:rPr>
        <w:t>RelatedPapers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59"/>
        <w:gridCol w:w="1843"/>
        <w:gridCol w:w="1559"/>
        <w:gridCol w:w="2227"/>
        <w:gridCol w:w="2988"/>
      </w:tblGrid>
      <w:tr w:rsidR="00433C77" w:rsidRPr="006F0E9A" w14:paraId="7977E195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4184BF04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843" w:type="dxa"/>
            <w:vAlign w:val="center"/>
          </w:tcPr>
          <w:p w14:paraId="1CA0E714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59" w:type="dxa"/>
            <w:vAlign w:val="center"/>
          </w:tcPr>
          <w:p w14:paraId="63CDAFF2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227" w:type="dxa"/>
            <w:vAlign w:val="center"/>
          </w:tcPr>
          <w:p w14:paraId="64E3D444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988" w:type="dxa"/>
            <w:vAlign w:val="center"/>
          </w:tcPr>
          <w:p w14:paraId="1353307D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433C77" w:rsidRPr="006F0E9A" w14:paraId="5648C47E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0715F77C" w14:textId="77777777" w:rsidR="00433C77" w:rsidRPr="006F0E9A" w:rsidRDefault="00433C77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40851" w14:textId="7691EB90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paper_id</w:t>
            </w:r>
          </w:p>
        </w:tc>
        <w:tc>
          <w:tcPr>
            <w:tcW w:w="1559" w:type="dxa"/>
            <w:vAlign w:val="center"/>
          </w:tcPr>
          <w:p w14:paraId="2B7FF514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2227" w:type="dxa"/>
            <w:vAlign w:val="center"/>
          </w:tcPr>
          <w:p w14:paraId="66E9B83C" w14:textId="72F0D69E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FK -&gt; papers.id, PK</w:t>
            </w:r>
          </w:p>
        </w:tc>
        <w:tc>
          <w:tcPr>
            <w:tcW w:w="2988" w:type="dxa"/>
            <w:vAlign w:val="center"/>
          </w:tcPr>
          <w:p w14:paraId="2F4DC9F0" w14:textId="37D9E7A8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Paper gốc</w:t>
            </w:r>
          </w:p>
        </w:tc>
      </w:tr>
      <w:tr w:rsidR="00433C77" w:rsidRPr="006F0E9A" w14:paraId="0B80FACA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40A6FA7A" w14:textId="77777777" w:rsidR="00433C77" w:rsidRPr="006F0E9A" w:rsidRDefault="00433C77" w:rsidP="00114FF3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60E3F8F4" w14:textId="22156420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related_paper_id</w:t>
            </w:r>
          </w:p>
        </w:tc>
        <w:tc>
          <w:tcPr>
            <w:tcW w:w="1559" w:type="dxa"/>
            <w:vAlign w:val="center"/>
          </w:tcPr>
          <w:p w14:paraId="24D2924B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Integer</w:t>
            </w:r>
          </w:p>
        </w:tc>
        <w:tc>
          <w:tcPr>
            <w:tcW w:w="2227" w:type="dxa"/>
            <w:vAlign w:val="center"/>
          </w:tcPr>
          <w:p w14:paraId="3D42FF11" w14:textId="6048779F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FK -&gt; papers.id, PK</w:t>
            </w:r>
          </w:p>
        </w:tc>
        <w:tc>
          <w:tcPr>
            <w:tcW w:w="2988" w:type="dxa"/>
            <w:vAlign w:val="center"/>
          </w:tcPr>
          <w:p w14:paraId="4E401561" w14:textId="14449A2C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Paper liên quan</w:t>
            </w:r>
          </w:p>
        </w:tc>
      </w:tr>
    </w:tbl>
    <w:p w14:paraId="6E21D4F9" w14:textId="77777777" w:rsidR="00433C77" w:rsidRPr="0094689D" w:rsidRDefault="00433C77" w:rsidP="00433C77">
      <w:pPr>
        <w:rPr>
          <w:lang w:val="en-CA"/>
        </w:rPr>
      </w:pPr>
    </w:p>
    <w:p w14:paraId="22F43A23" w14:textId="77777777" w:rsidR="00433C77" w:rsidRDefault="00433C77" w:rsidP="00433C77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4FC7258C" w14:textId="5607AA52" w:rsidR="00433C77" w:rsidRDefault="00433C77" w:rsidP="00433C77">
      <w:pPr>
        <w:pStyle w:val="Nidung"/>
        <w:numPr>
          <w:ilvl w:val="0"/>
          <w:numId w:val="46"/>
        </w:numPr>
        <w:rPr>
          <w:lang w:val="en-CA"/>
        </w:rPr>
      </w:pPr>
      <w:r w:rsidRPr="00433C77">
        <w:rPr>
          <w:lang w:val="en-CA"/>
        </w:rPr>
        <w:t>Gợi ý paper liên quan đến paper đang xem</w:t>
      </w:r>
    </w:p>
    <w:p w14:paraId="40C8C177" w14:textId="13ED3E78" w:rsidR="00433C77" w:rsidRDefault="00433C77" w:rsidP="00433C77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Pr="00433C77">
        <w:rPr>
          <w:lang w:val="en-CA"/>
        </w:rPr>
        <w:t>MatchingPapers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35"/>
        <w:gridCol w:w="2069"/>
        <w:gridCol w:w="1528"/>
        <w:gridCol w:w="2203"/>
        <w:gridCol w:w="2841"/>
      </w:tblGrid>
      <w:tr w:rsidR="00433C77" w:rsidRPr="006F0E9A" w14:paraId="53089417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70B2C553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843" w:type="dxa"/>
            <w:vAlign w:val="center"/>
          </w:tcPr>
          <w:p w14:paraId="1548EBDA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59" w:type="dxa"/>
            <w:vAlign w:val="center"/>
          </w:tcPr>
          <w:p w14:paraId="298CD6D9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227" w:type="dxa"/>
            <w:vAlign w:val="center"/>
          </w:tcPr>
          <w:p w14:paraId="1B1B15B5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988" w:type="dxa"/>
            <w:vAlign w:val="center"/>
          </w:tcPr>
          <w:p w14:paraId="791C702E" w14:textId="77777777" w:rsidR="00433C77" w:rsidRPr="00F17264" w:rsidRDefault="00433C77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433C77" w:rsidRPr="006F0E9A" w14:paraId="4C557166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0B26081B" w14:textId="77777777" w:rsidR="00433C77" w:rsidRPr="006F0E9A" w:rsidRDefault="00433C77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4D11ADCD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paper_id</w:t>
            </w:r>
          </w:p>
        </w:tc>
        <w:tc>
          <w:tcPr>
            <w:tcW w:w="1559" w:type="dxa"/>
            <w:vAlign w:val="center"/>
          </w:tcPr>
          <w:p w14:paraId="3A4581F1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2227" w:type="dxa"/>
            <w:vAlign w:val="center"/>
          </w:tcPr>
          <w:p w14:paraId="1796C6AE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FK -&gt; papers.id, PK</w:t>
            </w:r>
          </w:p>
        </w:tc>
        <w:tc>
          <w:tcPr>
            <w:tcW w:w="2988" w:type="dxa"/>
            <w:vAlign w:val="center"/>
          </w:tcPr>
          <w:p w14:paraId="0E50C9AC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Paper gốc</w:t>
            </w:r>
          </w:p>
        </w:tc>
      </w:tr>
      <w:tr w:rsidR="00433C77" w:rsidRPr="006F0E9A" w14:paraId="7DBFBC12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04EC2C73" w14:textId="77777777" w:rsidR="00433C77" w:rsidRPr="006F0E9A" w:rsidRDefault="00433C77" w:rsidP="00114FF3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7371FBCF" w14:textId="632EFCB3" w:rsidR="00433C77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matching_paper_id</w:t>
            </w:r>
          </w:p>
        </w:tc>
        <w:tc>
          <w:tcPr>
            <w:tcW w:w="1559" w:type="dxa"/>
            <w:vAlign w:val="center"/>
          </w:tcPr>
          <w:p w14:paraId="76D631B3" w14:textId="77777777" w:rsidR="00433C77" w:rsidRPr="006F0E9A" w:rsidRDefault="00433C77" w:rsidP="00114FF3">
            <w:pPr>
              <w:pStyle w:val="BodyText"/>
              <w:spacing w:after="0" w:line="240" w:lineRule="auto"/>
            </w:pPr>
            <w:r w:rsidRPr="00433C77">
              <w:t>Integer</w:t>
            </w:r>
          </w:p>
        </w:tc>
        <w:tc>
          <w:tcPr>
            <w:tcW w:w="2227" w:type="dxa"/>
            <w:vAlign w:val="center"/>
          </w:tcPr>
          <w:p w14:paraId="123DA9D3" w14:textId="4B03EAD6" w:rsidR="00433C77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FK -&gt; papers.id, PK</w:t>
            </w:r>
          </w:p>
        </w:tc>
        <w:tc>
          <w:tcPr>
            <w:tcW w:w="2988" w:type="dxa"/>
            <w:vAlign w:val="center"/>
          </w:tcPr>
          <w:p w14:paraId="62A8B8A0" w14:textId="368F281E" w:rsidR="00433C77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Paper trùng/gần giống</w:t>
            </w:r>
          </w:p>
        </w:tc>
      </w:tr>
      <w:tr w:rsidR="00433C77" w:rsidRPr="006F0E9A" w14:paraId="5701A449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319DC864" w14:textId="33467C14" w:rsidR="00433C77" w:rsidRDefault="00433C77" w:rsidP="00114FF3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0D1D71E2" w14:textId="4464527B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similarity_score</w:t>
            </w:r>
          </w:p>
        </w:tc>
        <w:tc>
          <w:tcPr>
            <w:tcW w:w="1559" w:type="dxa"/>
            <w:vAlign w:val="center"/>
          </w:tcPr>
          <w:p w14:paraId="3DA69E81" w14:textId="6B333214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Float</w:t>
            </w:r>
          </w:p>
        </w:tc>
        <w:tc>
          <w:tcPr>
            <w:tcW w:w="2227" w:type="dxa"/>
            <w:vAlign w:val="center"/>
          </w:tcPr>
          <w:p w14:paraId="3C1B8591" w14:textId="318E17C0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Not Null</w:t>
            </w:r>
          </w:p>
        </w:tc>
        <w:tc>
          <w:tcPr>
            <w:tcW w:w="2988" w:type="dxa"/>
            <w:vAlign w:val="center"/>
          </w:tcPr>
          <w:p w14:paraId="06DFE931" w14:textId="1A0AFE55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Điểm tương đồng TF-IDF + Cosine</w:t>
            </w:r>
          </w:p>
        </w:tc>
      </w:tr>
      <w:tr w:rsidR="00433C77" w:rsidRPr="006F0E9A" w14:paraId="496E26AB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75087A27" w14:textId="3212D22F" w:rsidR="00433C77" w:rsidRDefault="00433C77" w:rsidP="00114FF3">
            <w:pPr>
              <w:pStyle w:val="BodyText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843" w:type="dxa"/>
            <w:vAlign w:val="center"/>
          </w:tcPr>
          <w:p w14:paraId="6143311D" w14:textId="0E3319B9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match_type</w:t>
            </w:r>
          </w:p>
        </w:tc>
        <w:tc>
          <w:tcPr>
            <w:tcW w:w="1559" w:type="dxa"/>
            <w:vAlign w:val="center"/>
          </w:tcPr>
          <w:p w14:paraId="69C0049E" w14:textId="5513E823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String</w:t>
            </w:r>
          </w:p>
        </w:tc>
        <w:tc>
          <w:tcPr>
            <w:tcW w:w="2227" w:type="dxa"/>
            <w:vAlign w:val="center"/>
          </w:tcPr>
          <w:p w14:paraId="067E0E7F" w14:textId="5EBE8F18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Default 'AI_ABSTRACT'</w:t>
            </w:r>
          </w:p>
        </w:tc>
        <w:tc>
          <w:tcPr>
            <w:tcW w:w="2988" w:type="dxa"/>
            <w:vAlign w:val="center"/>
          </w:tcPr>
          <w:p w14:paraId="2CFEE399" w14:textId="61212A01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Loại phát hiện trùng</w:t>
            </w:r>
          </w:p>
        </w:tc>
      </w:tr>
      <w:tr w:rsidR="00433C77" w:rsidRPr="006F0E9A" w14:paraId="032B6821" w14:textId="77777777" w:rsidTr="00114FF3">
        <w:trPr>
          <w:trHeight w:val="567"/>
        </w:trPr>
        <w:tc>
          <w:tcPr>
            <w:tcW w:w="959" w:type="dxa"/>
            <w:vAlign w:val="center"/>
          </w:tcPr>
          <w:p w14:paraId="21CE4FE8" w14:textId="6D93B57E" w:rsidR="00433C77" w:rsidRDefault="00433C77" w:rsidP="00114FF3">
            <w:pPr>
              <w:pStyle w:val="BodyText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843" w:type="dxa"/>
            <w:vAlign w:val="center"/>
          </w:tcPr>
          <w:p w14:paraId="02DC2C56" w14:textId="0FFF8418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created_at</w:t>
            </w:r>
          </w:p>
        </w:tc>
        <w:tc>
          <w:tcPr>
            <w:tcW w:w="1559" w:type="dxa"/>
            <w:vAlign w:val="center"/>
          </w:tcPr>
          <w:p w14:paraId="539D836F" w14:textId="6C297B1A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DateTime</w:t>
            </w:r>
          </w:p>
        </w:tc>
        <w:tc>
          <w:tcPr>
            <w:tcW w:w="2227" w:type="dxa"/>
            <w:vAlign w:val="center"/>
          </w:tcPr>
          <w:p w14:paraId="5CC808E6" w14:textId="16BAE9E3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Default UTC</w:t>
            </w:r>
          </w:p>
        </w:tc>
        <w:tc>
          <w:tcPr>
            <w:tcW w:w="2988" w:type="dxa"/>
            <w:vAlign w:val="center"/>
          </w:tcPr>
          <w:p w14:paraId="010A4CA8" w14:textId="36A6A1D7" w:rsidR="00433C77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Thời điểm phát hiện</w:t>
            </w:r>
          </w:p>
        </w:tc>
      </w:tr>
    </w:tbl>
    <w:p w14:paraId="3F9EF899" w14:textId="77777777" w:rsidR="00433C77" w:rsidRPr="0094689D" w:rsidRDefault="00433C77" w:rsidP="00433C77">
      <w:pPr>
        <w:rPr>
          <w:lang w:val="en-CA"/>
        </w:rPr>
      </w:pPr>
    </w:p>
    <w:p w14:paraId="50B3DB60" w14:textId="77777777" w:rsidR="00433C77" w:rsidRDefault="00433C77" w:rsidP="00433C77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1EF3CAE4" w14:textId="10286382" w:rsidR="00433C77" w:rsidRDefault="006A4E53" w:rsidP="00433C77">
      <w:pPr>
        <w:pStyle w:val="Nidung"/>
        <w:numPr>
          <w:ilvl w:val="0"/>
          <w:numId w:val="46"/>
        </w:numPr>
        <w:rPr>
          <w:lang w:val="en-CA"/>
        </w:rPr>
      </w:pPr>
      <w:r w:rsidRPr="006A4E53">
        <w:rPr>
          <w:lang w:val="en-CA"/>
        </w:rPr>
        <w:t>Phát hiện paper trùng lặp hoặc gần giống</w:t>
      </w:r>
    </w:p>
    <w:p w14:paraId="1968285A" w14:textId="7D5FD3FC" w:rsidR="006A4E53" w:rsidRDefault="006A4E53" w:rsidP="00433C77">
      <w:pPr>
        <w:pStyle w:val="Nidung"/>
        <w:numPr>
          <w:ilvl w:val="0"/>
          <w:numId w:val="46"/>
        </w:numPr>
        <w:rPr>
          <w:lang w:val="en-CA"/>
        </w:rPr>
      </w:pPr>
      <w:r w:rsidRPr="006A4E53">
        <w:rPr>
          <w:lang w:val="en-CA"/>
        </w:rPr>
        <w:t>Tính độ tương đồng giữa các paper bằng TF-IDF + Cosine Similarity</w:t>
      </w:r>
    </w:p>
    <w:p w14:paraId="33286C61" w14:textId="03AF1401" w:rsidR="006A4E53" w:rsidRDefault="006A4E53" w:rsidP="006A4E53">
      <w:pPr>
        <w:pStyle w:val="Heading3"/>
        <w:ind w:left="567"/>
        <w:rPr>
          <w:lang w:val="en-CA"/>
        </w:rPr>
      </w:pPr>
      <w:r w:rsidRPr="00B856B7">
        <w:lastRenderedPageBreak/>
        <w:t xml:space="preserve">Lớp </w:t>
      </w:r>
      <w:r w:rsidRPr="00B856B7">
        <w:rPr>
          <w:lang w:val="en-CA"/>
        </w:rPr>
        <w:t>“</w:t>
      </w:r>
      <w:r w:rsidRPr="006A4E53">
        <w:rPr>
          <w:lang w:val="en-CA"/>
        </w:rPr>
        <w:t>Notifications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935"/>
        <w:gridCol w:w="2069"/>
        <w:gridCol w:w="1528"/>
        <w:gridCol w:w="2203"/>
        <w:gridCol w:w="2841"/>
      </w:tblGrid>
      <w:tr w:rsidR="006A4E53" w:rsidRPr="006F0E9A" w14:paraId="73504E27" w14:textId="77777777" w:rsidTr="006A4E53">
        <w:trPr>
          <w:trHeight w:val="567"/>
        </w:trPr>
        <w:tc>
          <w:tcPr>
            <w:tcW w:w="935" w:type="dxa"/>
            <w:vAlign w:val="center"/>
          </w:tcPr>
          <w:p w14:paraId="30D28A8C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2069" w:type="dxa"/>
            <w:vAlign w:val="center"/>
          </w:tcPr>
          <w:p w14:paraId="1819F760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28" w:type="dxa"/>
            <w:vAlign w:val="center"/>
          </w:tcPr>
          <w:p w14:paraId="3733E189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203" w:type="dxa"/>
            <w:vAlign w:val="center"/>
          </w:tcPr>
          <w:p w14:paraId="5C601F6E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841" w:type="dxa"/>
            <w:vAlign w:val="center"/>
          </w:tcPr>
          <w:p w14:paraId="6EA2B6EB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6A4E53" w:rsidRPr="006F0E9A" w14:paraId="3E7E6BA0" w14:textId="77777777" w:rsidTr="006A4E53">
        <w:trPr>
          <w:trHeight w:val="567"/>
        </w:trPr>
        <w:tc>
          <w:tcPr>
            <w:tcW w:w="935" w:type="dxa"/>
            <w:vAlign w:val="center"/>
          </w:tcPr>
          <w:p w14:paraId="6AD326E0" w14:textId="77777777" w:rsidR="006A4E53" w:rsidRPr="006F0E9A" w:rsidRDefault="006A4E53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069" w:type="dxa"/>
            <w:vAlign w:val="center"/>
          </w:tcPr>
          <w:p w14:paraId="41875131" w14:textId="26DA84DF" w:rsidR="006A4E53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notification_id</w:t>
            </w:r>
          </w:p>
        </w:tc>
        <w:tc>
          <w:tcPr>
            <w:tcW w:w="1528" w:type="dxa"/>
            <w:vAlign w:val="center"/>
          </w:tcPr>
          <w:p w14:paraId="7F429B57" w14:textId="77777777" w:rsidR="006A4E53" w:rsidRPr="006F0E9A" w:rsidRDefault="006A4E53" w:rsidP="00114FF3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2203" w:type="dxa"/>
            <w:vAlign w:val="center"/>
          </w:tcPr>
          <w:p w14:paraId="394E50F1" w14:textId="4BEB19FB" w:rsidR="006A4E53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PK, Index</w:t>
            </w:r>
          </w:p>
        </w:tc>
        <w:tc>
          <w:tcPr>
            <w:tcW w:w="2841" w:type="dxa"/>
            <w:vAlign w:val="center"/>
          </w:tcPr>
          <w:p w14:paraId="0C83FC9B" w14:textId="27828483" w:rsidR="006A4E53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Định danh thông báo</w:t>
            </w:r>
          </w:p>
        </w:tc>
      </w:tr>
      <w:tr w:rsidR="006A4E53" w:rsidRPr="006F0E9A" w14:paraId="1C3B5FAF" w14:textId="77777777" w:rsidTr="006A4E53">
        <w:trPr>
          <w:trHeight w:val="567"/>
        </w:trPr>
        <w:tc>
          <w:tcPr>
            <w:tcW w:w="935" w:type="dxa"/>
            <w:vAlign w:val="center"/>
          </w:tcPr>
          <w:p w14:paraId="12F39E23" w14:textId="77777777" w:rsidR="006A4E53" w:rsidRPr="006F0E9A" w:rsidRDefault="006A4E53" w:rsidP="00114FF3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069" w:type="dxa"/>
            <w:vAlign w:val="center"/>
          </w:tcPr>
          <w:p w14:paraId="2706635B" w14:textId="739897E0" w:rsidR="006A4E53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type</w:t>
            </w:r>
          </w:p>
        </w:tc>
        <w:tc>
          <w:tcPr>
            <w:tcW w:w="1528" w:type="dxa"/>
            <w:vAlign w:val="center"/>
          </w:tcPr>
          <w:p w14:paraId="3B1E6E34" w14:textId="1A1FA0E5" w:rsidR="006A4E53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String</w:t>
            </w:r>
          </w:p>
        </w:tc>
        <w:tc>
          <w:tcPr>
            <w:tcW w:w="2203" w:type="dxa"/>
            <w:vAlign w:val="center"/>
          </w:tcPr>
          <w:p w14:paraId="19769A0F" w14:textId="555BDD0C" w:rsidR="006A4E53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Not Null</w:t>
            </w:r>
          </w:p>
        </w:tc>
        <w:tc>
          <w:tcPr>
            <w:tcW w:w="2841" w:type="dxa"/>
            <w:vAlign w:val="center"/>
          </w:tcPr>
          <w:p w14:paraId="7600EAC4" w14:textId="71AE2359" w:rsidR="006A4E53" w:rsidRPr="006F0E9A" w:rsidRDefault="006A4E53" w:rsidP="00114FF3">
            <w:pPr>
              <w:pStyle w:val="BodyText"/>
              <w:spacing w:after="0" w:line="240" w:lineRule="auto"/>
            </w:pPr>
            <w:r w:rsidRPr="006A4E53">
              <w:t>Loại thông báo</w:t>
            </w:r>
          </w:p>
        </w:tc>
      </w:tr>
      <w:tr w:rsidR="006A4E53" w:rsidRPr="006F0E9A" w14:paraId="18EEC7DA" w14:textId="77777777" w:rsidTr="006A4E53">
        <w:trPr>
          <w:trHeight w:val="567"/>
        </w:trPr>
        <w:tc>
          <w:tcPr>
            <w:tcW w:w="935" w:type="dxa"/>
            <w:vAlign w:val="center"/>
          </w:tcPr>
          <w:p w14:paraId="2CD2876E" w14:textId="77777777" w:rsidR="006A4E53" w:rsidRDefault="006A4E53" w:rsidP="00114FF3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069" w:type="dxa"/>
            <w:vAlign w:val="center"/>
          </w:tcPr>
          <w:p w14:paraId="23A24C0C" w14:textId="3FB4A5EA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title</w:t>
            </w:r>
          </w:p>
        </w:tc>
        <w:tc>
          <w:tcPr>
            <w:tcW w:w="1528" w:type="dxa"/>
            <w:vAlign w:val="center"/>
          </w:tcPr>
          <w:p w14:paraId="244C2DF8" w14:textId="39F9A721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String</w:t>
            </w:r>
          </w:p>
        </w:tc>
        <w:tc>
          <w:tcPr>
            <w:tcW w:w="2203" w:type="dxa"/>
            <w:vAlign w:val="center"/>
          </w:tcPr>
          <w:p w14:paraId="198C531F" w14:textId="77777777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Not Null</w:t>
            </w:r>
          </w:p>
        </w:tc>
        <w:tc>
          <w:tcPr>
            <w:tcW w:w="2841" w:type="dxa"/>
            <w:vAlign w:val="center"/>
          </w:tcPr>
          <w:p w14:paraId="375D7F70" w14:textId="02DD95B9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Tiêu đề thông báo</w:t>
            </w:r>
          </w:p>
        </w:tc>
      </w:tr>
      <w:tr w:rsidR="006A4E53" w:rsidRPr="006F0E9A" w14:paraId="3648474B" w14:textId="77777777" w:rsidTr="006A4E53">
        <w:trPr>
          <w:trHeight w:val="567"/>
        </w:trPr>
        <w:tc>
          <w:tcPr>
            <w:tcW w:w="935" w:type="dxa"/>
            <w:vAlign w:val="center"/>
          </w:tcPr>
          <w:p w14:paraId="1B75B9B5" w14:textId="77777777" w:rsidR="006A4E53" w:rsidRDefault="006A4E53" w:rsidP="00114FF3">
            <w:pPr>
              <w:pStyle w:val="BodyText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069" w:type="dxa"/>
            <w:vAlign w:val="center"/>
          </w:tcPr>
          <w:p w14:paraId="0E62217C" w14:textId="3A54D07D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message</w:t>
            </w:r>
          </w:p>
        </w:tc>
        <w:tc>
          <w:tcPr>
            <w:tcW w:w="1528" w:type="dxa"/>
            <w:vAlign w:val="center"/>
          </w:tcPr>
          <w:p w14:paraId="65AB4585" w14:textId="5DD59E1E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Text</w:t>
            </w:r>
          </w:p>
        </w:tc>
        <w:tc>
          <w:tcPr>
            <w:tcW w:w="2203" w:type="dxa"/>
            <w:vAlign w:val="center"/>
          </w:tcPr>
          <w:p w14:paraId="7696F759" w14:textId="7F8EE0FE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Not Null</w:t>
            </w:r>
          </w:p>
        </w:tc>
        <w:tc>
          <w:tcPr>
            <w:tcW w:w="2841" w:type="dxa"/>
            <w:vAlign w:val="center"/>
          </w:tcPr>
          <w:p w14:paraId="189C1116" w14:textId="13D38B99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Nội dung thông báo</w:t>
            </w:r>
          </w:p>
        </w:tc>
      </w:tr>
      <w:tr w:rsidR="006A4E53" w:rsidRPr="006F0E9A" w14:paraId="52EA6B0A" w14:textId="77777777" w:rsidTr="006A4E53">
        <w:trPr>
          <w:trHeight w:val="567"/>
        </w:trPr>
        <w:tc>
          <w:tcPr>
            <w:tcW w:w="935" w:type="dxa"/>
            <w:vAlign w:val="center"/>
          </w:tcPr>
          <w:p w14:paraId="0DE3DAF8" w14:textId="77777777" w:rsidR="006A4E53" w:rsidRDefault="006A4E53" w:rsidP="00114FF3">
            <w:pPr>
              <w:pStyle w:val="BodyText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069" w:type="dxa"/>
            <w:vAlign w:val="center"/>
          </w:tcPr>
          <w:p w14:paraId="795423F2" w14:textId="6B625667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paper_id</w:t>
            </w:r>
          </w:p>
        </w:tc>
        <w:tc>
          <w:tcPr>
            <w:tcW w:w="1528" w:type="dxa"/>
            <w:vAlign w:val="center"/>
          </w:tcPr>
          <w:p w14:paraId="2BF40289" w14:textId="4A8EFC23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Integer</w:t>
            </w:r>
          </w:p>
        </w:tc>
        <w:tc>
          <w:tcPr>
            <w:tcW w:w="2203" w:type="dxa"/>
            <w:vAlign w:val="center"/>
          </w:tcPr>
          <w:p w14:paraId="4B1212EB" w14:textId="32D88B7C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FK -&gt; papers.id, Nullable</w:t>
            </w:r>
          </w:p>
        </w:tc>
        <w:tc>
          <w:tcPr>
            <w:tcW w:w="2841" w:type="dxa"/>
            <w:vAlign w:val="center"/>
          </w:tcPr>
          <w:p w14:paraId="0F6C9059" w14:textId="45FC887C" w:rsidR="006A4E53" w:rsidRPr="00433C77" w:rsidRDefault="006A4E53" w:rsidP="00114FF3">
            <w:pPr>
              <w:pStyle w:val="BodyText"/>
              <w:spacing w:after="0" w:line="240" w:lineRule="auto"/>
            </w:pPr>
            <w:r w:rsidRPr="006A4E53">
              <w:t>Paper liên quan</w:t>
            </w:r>
          </w:p>
        </w:tc>
      </w:tr>
      <w:tr w:rsidR="006A4E53" w:rsidRPr="006F0E9A" w14:paraId="7412998F" w14:textId="77777777" w:rsidTr="006A4E53">
        <w:trPr>
          <w:trHeight w:val="567"/>
        </w:trPr>
        <w:tc>
          <w:tcPr>
            <w:tcW w:w="935" w:type="dxa"/>
            <w:vAlign w:val="center"/>
          </w:tcPr>
          <w:p w14:paraId="65C7694D" w14:textId="089A0554" w:rsidR="006A4E53" w:rsidRDefault="006A4E53" w:rsidP="00114FF3">
            <w:pPr>
              <w:pStyle w:val="BodyText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069" w:type="dxa"/>
            <w:vAlign w:val="center"/>
          </w:tcPr>
          <w:p w14:paraId="2E1FA43D" w14:textId="6B72C9DA" w:rsidR="006A4E53" w:rsidRPr="006A4E53" w:rsidRDefault="006A4E53" w:rsidP="00114FF3">
            <w:pPr>
              <w:pStyle w:val="BodyText"/>
              <w:spacing w:after="0" w:line="240" w:lineRule="auto"/>
            </w:pPr>
            <w:r w:rsidRPr="006A4E53">
              <w:t>created_at</w:t>
            </w:r>
          </w:p>
        </w:tc>
        <w:tc>
          <w:tcPr>
            <w:tcW w:w="1528" w:type="dxa"/>
            <w:vAlign w:val="center"/>
          </w:tcPr>
          <w:p w14:paraId="0EEC75E8" w14:textId="00E72B0B" w:rsidR="006A4E53" w:rsidRPr="006A4E53" w:rsidRDefault="006A4E53" w:rsidP="00114FF3">
            <w:pPr>
              <w:pStyle w:val="BodyText"/>
              <w:spacing w:after="0" w:line="240" w:lineRule="auto"/>
            </w:pPr>
            <w:r w:rsidRPr="006A4E53">
              <w:t>DateTime</w:t>
            </w:r>
          </w:p>
        </w:tc>
        <w:tc>
          <w:tcPr>
            <w:tcW w:w="2203" w:type="dxa"/>
            <w:vAlign w:val="center"/>
          </w:tcPr>
          <w:p w14:paraId="2073EC2C" w14:textId="0759A77D" w:rsidR="006A4E53" w:rsidRPr="006A4E53" w:rsidRDefault="006A4E53" w:rsidP="00114FF3">
            <w:pPr>
              <w:pStyle w:val="BodyText"/>
              <w:spacing w:after="0" w:line="240" w:lineRule="auto"/>
            </w:pPr>
            <w:r w:rsidRPr="006A4E53">
              <w:t>Default UTC</w:t>
            </w:r>
          </w:p>
        </w:tc>
        <w:tc>
          <w:tcPr>
            <w:tcW w:w="2841" w:type="dxa"/>
            <w:vAlign w:val="center"/>
          </w:tcPr>
          <w:p w14:paraId="1A3811E1" w14:textId="4328FA0F" w:rsidR="006A4E53" w:rsidRPr="006A4E53" w:rsidRDefault="006A4E53" w:rsidP="00114FF3">
            <w:pPr>
              <w:pStyle w:val="BodyText"/>
              <w:spacing w:after="0" w:line="240" w:lineRule="auto"/>
            </w:pPr>
            <w:r w:rsidRPr="006A4E53">
              <w:t>Thời điểm tạo thông báo</w:t>
            </w:r>
          </w:p>
        </w:tc>
      </w:tr>
    </w:tbl>
    <w:p w14:paraId="06194E21" w14:textId="77777777" w:rsidR="006A4E53" w:rsidRPr="0094689D" w:rsidRDefault="006A4E53" w:rsidP="006A4E53">
      <w:pPr>
        <w:rPr>
          <w:lang w:val="en-CA"/>
        </w:rPr>
      </w:pPr>
    </w:p>
    <w:p w14:paraId="13D70642" w14:textId="77777777" w:rsidR="006A4E53" w:rsidRDefault="006A4E53" w:rsidP="006A4E53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3C0FDFDB" w14:textId="790A6CAD" w:rsidR="00433C77" w:rsidRDefault="006A4E53" w:rsidP="006A4E53">
      <w:pPr>
        <w:pStyle w:val="Nidung"/>
        <w:numPr>
          <w:ilvl w:val="0"/>
          <w:numId w:val="46"/>
        </w:numPr>
        <w:rPr>
          <w:lang w:val="en-CA"/>
        </w:rPr>
      </w:pPr>
      <w:r w:rsidRPr="006A4E53">
        <w:rPr>
          <w:lang w:val="en-CA"/>
        </w:rPr>
        <w:t>Tạo thông báo khi có paper mới theo chủ đề</w:t>
      </w:r>
    </w:p>
    <w:p w14:paraId="06F69D9F" w14:textId="38D820F7" w:rsidR="006A4E53" w:rsidRDefault="006A4E53" w:rsidP="006A4E53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="006F7FCC" w:rsidRPr="006F7FCC">
        <w:rPr>
          <w:lang w:val="en-CA"/>
        </w:rPr>
        <w:t>UserNotifications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862"/>
        <w:gridCol w:w="1949"/>
        <w:gridCol w:w="1431"/>
        <w:gridCol w:w="2949"/>
        <w:gridCol w:w="2385"/>
      </w:tblGrid>
      <w:tr w:rsidR="006F7FCC" w:rsidRPr="006F0E9A" w14:paraId="4DE92FD8" w14:textId="77777777" w:rsidTr="00114FF3">
        <w:trPr>
          <w:trHeight w:val="567"/>
        </w:trPr>
        <w:tc>
          <w:tcPr>
            <w:tcW w:w="935" w:type="dxa"/>
            <w:vAlign w:val="center"/>
          </w:tcPr>
          <w:p w14:paraId="3E0980BA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2069" w:type="dxa"/>
            <w:vAlign w:val="center"/>
          </w:tcPr>
          <w:p w14:paraId="0D9C409B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528" w:type="dxa"/>
            <w:vAlign w:val="center"/>
          </w:tcPr>
          <w:p w14:paraId="3E673667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203" w:type="dxa"/>
            <w:vAlign w:val="center"/>
          </w:tcPr>
          <w:p w14:paraId="189EDAD2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841" w:type="dxa"/>
            <w:vAlign w:val="center"/>
          </w:tcPr>
          <w:p w14:paraId="213D761E" w14:textId="77777777" w:rsidR="006A4E53" w:rsidRPr="00F17264" w:rsidRDefault="006A4E53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6F7FCC" w:rsidRPr="006F0E9A" w14:paraId="14CEE27F" w14:textId="77777777" w:rsidTr="00114FF3">
        <w:trPr>
          <w:trHeight w:val="567"/>
        </w:trPr>
        <w:tc>
          <w:tcPr>
            <w:tcW w:w="935" w:type="dxa"/>
            <w:vAlign w:val="center"/>
          </w:tcPr>
          <w:p w14:paraId="05DD4E3C" w14:textId="77777777" w:rsidR="006A4E53" w:rsidRPr="006F0E9A" w:rsidRDefault="006A4E53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069" w:type="dxa"/>
            <w:vAlign w:val="center"/>
          </w:tcPr>
          <w:p w14:paraId="160F0255" w14:textId="4DB6E062" w:rsidR="006A4E53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user_id</w:t>
            </w:r>
          </w:p>
        </w:tc>
        <w:tc>
          <w:tcPr>
            <w:tcW w:w="1528" w:type="dxa"/>
            <w:vAlign w:val="center"/>
          </w:tcPr>
          <w:p w14:paraId="58D922A3" w14:textId="77777777" w:rsidR="006A4E53" w:rsidRPr="006F0E9A" w:rsidRDefault="006A4E53" w:rsidP="00114FF3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2203" w:type="dxa"/>
            <w:vAlign w:val="center"/>
          </w:tcPr>
          <w:p w14:paraId="1D12A40E" w14:textId="6583B9AD" w:rsidR="006A4E53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FK -&gt; users.id, PK</w:t>
            </w:r>
          </w:p>
        </w:tc>
        <w:tc>
          <w:tcPr>
            <w:tcW w:w="2841" w:type="dxa"/>
            <w:vAlign w:val="center"/>
          </w:tcPr>
          <w:p w14:paraId="6F2C6295" w14:textId="55442CB1" w:rsidR="006A4E53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Người dùng nhận thông báo</w:t>
            </w:r>
          </w:p>
        </w:tc>
      </w:tr>
      <w:tr w:rsidR="006F7FCC" w:rsidRPr="006F0E9A" w14:paraId="356E090D" w14:textId="77777777" w:rsidTr="00114FF3">
        <w:trPr>
          <w:trHeight w:val="567"/>
        </w:trPr>
        <w:tc>
          <w:tcPr>
            <w:tcW w:w="935" w:type="dxa"/>
            <w:vAlign w:val="center"/>
          </w:tcPr>
          <w:p w14:paraId="5FD3D90F" w14:textId="77777777" w:rsidR="006A4E53" w:rsidRPr="006F0E9A" w:rsidRDefault="006A4E53" w:rsidP="00114FF3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069" w:type="dxa"/>
            <w:vAlign w:val="center"/>
          </w:tcPr>
          <w:p w14:paraId="5D3AF3C2" w14:textId="11EEE5E3" w:rsidR="006A4E53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notification_id</w:t>
            </w:r>
          </w:p>
        </w:tc>
        <w:tc>
          <w:tcPr>
            <w:tcW w:w="1528" w:type="dxa"/>
            <w:vAlign w:val="center"/>
          </w:tcPr>
          <w:p w14:paraId="39A6351D" w14:textId="125F3540" w:rsidR="006A4E53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Integer</w:t>
            </w:r>
          </w:p>
        </w:tc>
        <w:tc>
          <w:tcPr>
            <w:tcW w:w="2203" w:type="dxa"/>
            <w:vAlign w:val="center"/>
          </w:tcPr>
          <w:p w14:paraId="385078FF" w14:textId="52C4D7E9" w:rsidR="006A4E53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FK -&gt; notifications.notification_id, PK</w:t>
            </w:r>
          </w:p>
        </w:tc>
        <w:tc>
          <w:tcPr>
            <w:tcW w:w="2841" w:type="dxa"/>
            <w:vAlign w:val="center"/>
          </w:tcPr>
          <w:p w14:paraId="023E91DA" w14:textId="73DF9B08" w:rsidR="006A4E53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Thông báo</w:t>
            </w:r>
          </w:p>
        </w:tc>
      </w:tr>
      <w:tr w:rsidR="006A4E53" w:rsidRPr="006F0E9A" w14:paraId="0C75ECEC" w14:textId="77777777" w:rsidTr="00114FF3">
        <w:trPr>
          <w:trHeight w:val="567"/>
        </w:trPr>
        <w:tc>
          <w:tcPr>
            <w:tcW w:w="935" w:type="dxa"/>
            <w:vAlign w:val="center"/>
          </w:tcPr>
          <w:p w14:paraId="595DFBAF" w14:textId="77777777" w:rsidR="006A4E53" w:rsidRDefault="006A4E53" w:rsidP="00114FF3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069" w:type="dxa"/>
            <w:vAlign w:val="center"/>
          </w:tcPr>
          <w:p w14:paraId="058D4FC1" w14:textId="6F08DD63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is_read</w:t>
            </w:r>
          </w:p>
        </w:tc>
        <w:tc>
          <w:tcPr>
            <w:tcW w:w="1528" w:type="dxa"/>
            <w:vAlign w:val="center"/>
          </w:tcPr>
          <w:p w14:paraId="1939572A" w14:textId="57A3ADB7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Boolean</w:t>
            </w:r>
          </w:p>
        </w:tc>
        <w:tc>
          <w:tcPr>
            <w:tcW w:w="2203" w:type="dxa"/>
            <w:vAlign w:val="center"/>
          </w:tcPr>
          <w:p w14:paraId="47D194A3" w14:textId="3FCF5073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Default false</w:t>
            </w:r>
          </w:p>
        </w:tc>
        <w:tc>
          <w:tcPr>
            <w:tcW w:w="2841" w:type="dxa"/>
            <w:vAlign w:val="center"/>
          </w:tcPr>
          <w:p w14:paraId="4E401BC3" w14:textId="66ED5A56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Đã đọc hay chưa</w:t>
            </w:r>
          </w:p>
        </w:tc>
      </w:tr>
      <w:tr w:rsidR="006A4E53" w:rsidRPr="006F0E9A" w14:paraId="30420968" w14:textId="77777777" w:rsidTr="00114FF3">
        <w:trPr>
          <w:trHeight w:val="567"/>
        </w:trPr>
        <w:tc>
          <w:tcPr>
            <w:tcW w:w="935" w:type="dxa"/>
            <w:vAlign w:val="center"/>
          </w:tcPr>
          <w:p w14:paraId="230ECE7C" w14:textId="77777777" w:rsidR="006A4E53" w:rsidRDefault="006A4E53" w:rsidP="00114FF3">
            <w:pPr>
              <w:pStyle w:val="BodyText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069" w:type="dxa"/>
            <w:vAlign w:val="center"/>
          </w:tcPr>
          <w:p w14:paraId="0A144018" w14:textId="2F6FEE5E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read_at</w:t>
            </w:r>
          </w:p>
        </w:tc>
        <w:tc>
          <w:tcPr>
            <w:tcW w:w="1528" w:type="dxa"/>
            <w:vAlign w:val="center"/>
          </w:tcPr>
          <w:p w14:paraId="45EB926A" w14:textId="64099C96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DateTime</w:t>
            </w:r>
          </w:p>
        </w:tc>
        <w:tc>
          <w:tcPr>
            <w:tcW w:w="2203" w:type="dxa"/>
            <w:vAlign w:val="center"/>
          </w:tcPr>
          <w:p w14:paraId="795CC119" w14:textId="31D350B0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Nullable</w:t>
            </w:r>
          </w:p>
        </w:tc>
        <w:tc>
          <w:tcPr>
            <w:tcW w:w="2841" w:type="dxa"/>
            <w:vAlign w:val="center"/>
          </w:tcPr>
          <w:p w14:paraId="7668DF0E" w14:textId="16595BBA" w:rsidR="006A4E53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Thời điểm đọc</w:t>
            </w:r>
          </w:p>
        </w:tc>
      </w:tr>
    </w:tbl>
    <w:p w14:paraId="68A9C62E" w14:textId="77777777" w:rsidR="006A4E53" w:rsidRPr="0094689D" w:rsidRDefault="006A4E53" w:rsidP="006A4E53">
      <w:pPr>
        <w:rPr>
          <w:lang w:val="en-CA"/>
        </w:rPr>
      </w:pPr>
    </w:p>
    <w:p w14:paraId="5424AF06" w14:textId="77777777" w:rsidR="006A4E53" w:rsidRDefault="006A4E53" w:rsidP="006A4E53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1E5B4AA1" w14:textId="6F739A26" w:rsidR="006A4E53" w:rsidRDefault="006F7FCC" w:rsidP="006A4E53">
      <w:pPr>
        <w:pStyle w:val="Nidung"/>
        <w:numPr>
          <w:ilvl w:val="0"/>
          <w:numId w:val="46"/>
        </w:numPr>
        <w:rPr>
          <w:lang w:val="en-CA"/>
        </w:rPr>
      </w:pPr>
      <w:r w:rsidRPr="006F7FCC">
        <w:rPr>
          <w:lang w:val="en-CA"/>
        </w:rPr>
        <w:t>Đánh dấu thông báo đã đọc</w:t>
      </w:r>
    </w:p>
    <w:p w14:paraId="5CF39B69" w14:textId="0482E60A" w:rsidR="006A4E53" w:rsidRDefault="006F7FCC" w:rsidP="006F7FCC">
      <w:pPr>
        <w:pStyle w:val="Nidung"/>
        <w:numPr>
          <w:ilvl w:val="0"/>
          <w:numId w:val="46"/>
        </w:numPr>
        <w:rPr>
          <w:lang w:val="en-CA"/>
        </w:rPr>
      </w:pPr>
      <w:r w:rsidRPr="006F7FCC">
        <w:rPr>
          <w:lang w:val="en-CA"/>
        </w:rPr>
        <w:t>Lấy danh sách thông báo của người dùng</w:t>
      </w:r>
    </w:p>
    <w:p w14:paraId="627AE26F" w14:textId="3C6D726F" w:rsidR="006F7FCC" w:rsidRDefault="006F7FCC" w:rsidP="006F7FCC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Pr="006F7FCC">
        <w:rPr>
          <w:lang w:val="en-CA"/>
        </w:rPr>
        <w:t>UserPaperInteractions</w:t>
      </w:r>
      <w:r w:rsidRPr="00B856B7">
        <w:rPr>
          <w:lang w:val="en-CA"/>
        </w:rPr>
        <w:t>”</w:t>
      </w:r>
    </w:p>
    <w:tbl>
      <w:tblPr>
        <w:tblStyle w:val="TableGrid"/>
        <w:tblW w:w="9576" w:type="dxa"/>
        <w:tblLook w:val="01E0" w:firstRow="1" w:lastRow="1" w:firstColumn="1" w:lastColumn="1" w:noHBand="0" w:noVBand="0"/>
      </w:tblPr>
      <w:tblGrid>
        <w:gridCol w:w="862"/>
        <w:gridCol w:w="1949"/>
        <w:gridCol w:w="1431"/>
        <w:gridCol w:w="2949"/>
        <w:gridCol w:w="2385"/>
      </w:tblGrid>
      <w:tr w:rsidR="006F7FCC" w:rsidRPr="006F0E9A" w14:paraId="690794B3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1F4DB5C9" w14:textId="77777777" w:rsidR="006F7FCC" w:rsidRPr="00F17264" w:rsidRDefault="006F7FCC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1949" w:type="dxa"/>
            <w:vAlign w:val="center"/>
          </w:tcPr>
          <w:p w14:paraId="0343A45C" w14:textId="77777777" w:rsidR="006F7FCC" w:rsidRPr="00F17264" w:rsidRDefault="006F7FCC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Tên thuộc tính</w:t>
            </w:r>
          </w:p>
        </w:tc>
        <w:tc>
          <w:tcPr>
            <w:tcW w:w="1431" w:type="dxa"/>
            <w:vAlign w:val="center"/>
          </w:tcPr>
          <w:p w14:paraId="550503B6" w14:textId="77777777" w:rsidR="006F7FCC" w:rsidRPr="00F17264" w:rsidRDefault="006F7FCC" w:rsidP="00114FF3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 w:rsidRPr="00F17264">
              <w:rPr>
                <w:b/>
                <w:bCs/>
                <w:color w:val="000000"/>
              </w:rPr>
              <w:t>Loại</w:t>
            </w:r>
          </w:p>
        </w:tc>
        <w:tc>
          <w:tcPr>
            <w:tcW w:w="2949" w:type="dxa"/>
            <w:vAlign w:val="center"/>
          </w:tcPr>
          <w:p w14:paraId="3C6C2FFE" w14:textId="77777777" w:rsidR="006F7FCC" w:rsidRPr="00F17264" w:rsidRDefault="006F7FCC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Ràng buộc</w:t>
            </w:r>
          </w:p>
        </w:tc>
        <w:tc>
          <w:tcPr>
            <w:tcW w:w="2385" w:type="dxa"/>
            <w:vAlign w:val="center"/>
          </w:tcPr>
          <w:p w14:paraId="1D79E9B5" w14:textId="77777777" w:rsidR="006F7FCC" w:rsidRPr="00F17264" w:rsidRDefault="006F7FCC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Ý nghĩa/ghi chú</w:t>
            </w:r>
          </w:p>
        </w:tc>
      </w:tr>
      <w:tr w:rsidR="006F7FCC" w:rsidRPr="006F0E9A" w14:paraId="2CB4D093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62E08FF6" w14:textId="77777777" w:rsidR="006F7FCC" w:rsidRPr="006F0E9A" w:rsidRDefault="006F7FCC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949" w:type="dxa"/>
            <w:vAlign w:val="center"/>
          </w:tcPr>
          <w:p w14:paraId="5BFFB0A6" w14:textId="77777777" w:rsidR="006F7FCC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user_id</w:t>
            </w:r>
          </w:p>
        </w:tc>
        <w:tc>
          <w:tcPr>
            <w:tcW w:w="1431" w:type="dxa"/>
            <w:vAlign w:val="center"/>
          </w:tcPr>
          <w:p w14:paraId="7B28B9CD" w14:textId="77777777" w:rsidR="006F7FCC" w:rsidRPr="006F0E9A" w:rsidRDefault="006F7FCC" w:rsidP="00114FF3">
            <w:pPr>
              <w:pStyle w:val="BodyText"/>
              <w:spacing w:after="0" w:line="240" w:lineRule="auto"/>
            </w:pPr>
            <w:r w:rsidRPr="00F607B7">
              <w:t>Integer</w:t>
            </w:r>
          </w:p>
        </w:tc>
        <w:tc>
          <w:tcPr>
            <w:tcW w:w="2949" w:type="dxa"/>
            <w:vAlign w:val="center"/>
          </w:tcPr>
          <w:p w14:paraId="646CE415" w14:textId="3544B7F3" w:rsidR="006F7FCC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 xml:space="preserve">FK -&gt; users.id, PK </w:t>
            </w:r>
          </w:p>
        </w:tc>
        <w:tc>
          <w:tcPr>
            <w:tcW w:w="2385" w:type="dxa"/>
            <w:vAlign w:val="center"/>
          </w:tcPr>
          <w:p w14:paraId="4076E826" w14:textId="19D2D6B5" w:rsidR="006F7FCC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Người dùng</w:t>
            </w:r>
          </w:p>
        </w:tc>
      </w:tr>
      <w:tr w:rsidR="006F7FCC" w:rsidRPr="006F0E9A" w14:paraId="2FD7FD07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2FB257EB" w14:textId="77777777" w:rsidR="006F7FCC" w:rsidRPr="006F0E9A" w:rsidRDefault="006F7FCC" w:rsidP="00114FF3">
            <w:pPr>
              <w:pStyle w:val="BodyText"/>
              <w:spacing w:after="0" w:line="240" w:lineRule="auto"/>
              <w:jc w:val="center"/>
            </w:pPr>
            <w:r>
              <w:lastRenderedPageBreak/>
              <w:t>2</w:t>
            </w:r>
          </w:p>
        </w:tc>
        <w:tc>
          <w:tcPr>
            <w:tcW w:w="1949" w:type="dxa"/>
            <w:vAlign w:val="center"/>
          </w:tcPr>
          <w:p w14:paraId="67E394E8" w14:textId="578E93A0" w:rsidR="006F7FCC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 xml:space="preserve"> paper_id</w:t>
            </w:r>
          </w:p>
        </w:tc>
        <w:tc>
          <w:tcPr>
            <w:tcW w:w="1431" w:type="dxa"/>
            <w:vAlign w:val="center"/>
          </w:tcPr>
          <w:p w14:paraId="20D46D83" w14:textId="7C42DC0C" w:rsidR="006F7FCC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 xml:space="preserve"> Integer</w:t>
            </w:r>
          </w:p>
        </w:tc>
        <w:tc>
          <w:tcPr>
            <w:tcW w:w="2949" w:type="dxa"/>
            <w:vAlign w:val="center"/>
          </w:tcPr>
          <w:p w14:paraId="1079FD47" w14:textId="181628A3" w:rsidR="006F7FCC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FK -&gt; papers.id, PK</w:t>
            </w:r>
          </w:p>
        </w:tc>
        <w:tc>
          <w:tcPr>
            <w:tcW w:w="2385" w:type="dxa"/>
            <w:vAlign w:val="center"/>
          </w:tcPr>
          <w:p w14:paraId="32F65998" w14:textId="133992F9" w:rsidR="006F7FCC" w:rsidRPr="006F0E9A" w:rsidRDefault="006F7FCC" w:rsidP="00114FF3">
            <w:pPr>
              <w:pStyle w:val="BodyText"/>
              <w:spacing w:after="0" w:line="240" w:lineRule="auto"/>
            </w:pPr>
            <w:r w:rsidRPr="006F7FCC">
              <w:t>Paper</w:t>
            </w:r>
          </w:p>
        </w:tc>
      </w:tr>
      <w:tr w:rsidR="006F7FCC" w:rsidRPr="006F0E9A" w14:paraId="502B0E13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0C12C319" w14:textId="77777777" w:rsidR="006F7FCC" w:rsidRDefault="006F7FCC" w:rsidP="00114FF3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949" w:type="dxa"/>
            <w:vAlign w:val="center"/>
          </w:tcPr>
          <w:p w14:paraId="46D3497C" w14:textId="063034F3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is_read</w:t>
            </w:r>
          </w:p>
        </w:tc>
        <w:tc>
          <w:tcPr>
            <w:tcW w:w="1431" w:type="dxa"/>
            <w:vAlign w:val="center"/>
          </w:tcPr>
          <w:p w14:paraId="32B6E4C0" w14:textId="77777777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Boolean</w:t>
            </w:r>
          </w:p>
        </w:tc>
        <w:tc>
          <w:tcPr>
            <w:tcW w:w="2949" w:type="dxa"/>
            <w:vAlign w:val="center"/>
          </w:tcPr>
          <w:p w14:paraId="2D727743" w14:textId="77777777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Default false</w:t>
            </w:r>
          </w:p>
        </w:tc>
        <w:tc>
          <w:tcPr>
            <w:tcW w:w="2385" w:type="dxa"/>
            <w:vAlign w:val="center"/>
          </w:tcPr>
          <w:p w14:paraId="1B561331" w14:textId="75CE233C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Đã đọc paper</w:t>
            </w:r>
          </w:p>
        </w:tc>
      </w:tr>
      <w:tr w:rsidR="006F7FCC" w:rsidRPr="006F0E9A" w14:paraId="251A4460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1EC7CF7D" w14:textId="77777777" w:rsidR="006F7FCC" w:rsidRDefault="006F7FCC" w:rsidP="00114FF3">
            <w:pPr>
              <w:pStyle w:val="BodyText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949" w:type="dxa"/>
            <w:vAlign w:val="center"/>
          </w:tcPr>
          <w:p w14:paraId="726FA70E" w14:textId="154ACC2C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rating</w:t>
            </w:r>
          </w:p>
        </w:tc>
        <w:tc>
          <w:tcPr>
            <w:tcW w:w="1431" w:type="dxa"/>
            <w:vAlign w:val="center"/>
          </w:tcPr>
          <w:p w14:paraId="4068AA37" w14:textId="4DA76B49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Integer</w:t>
            </w:r>
          </w:p>
        </w:tc>
        <w:tc>
          <w:tcPr>
            <w:tcW w:w="2949" w:type="dxa"/>
            <w:vAlign w:val="center"/>
          </w:tcPr>
          <w:p w14:paraId="0A56C9A3" w14:textId="7F8A4F54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Nullable, 1-5</w:t>
            </w:r>
          </w:p>
        </w:tc>
        <w:tc>
          <w:tcPr>
            <w:tcW w:w="2385" w:type="dxa"/>
            <w:vAlign w:val="center"/>
          </w:tcPr>
          <w:p w14:paraId="3E823AE5" w14:textId="25A4407B" w:rsidR="006F7FCC" w:rsidRPr="00433C77" w:rsidRDefault="006F7FCC" w:rsidP="00114FF3">
            <w:pPr>
              <w:pStyle w:val="BodyText"/>
              <w:spacing w:after="0" w:line="240" w:lineRule="auto"/>
            </w:pPr>
            <w:r w:rsidRPr="006F7FCC">
              <w:t>Điểm đánh giá (1-5)</w:t>
            </w:r>
          </w:p>
        </w:tc>
      </w:tr>
      <w:tr w:rsidR="006F7FCC" w:rsidRPr="006F0E9A" w14:paraId="3FAFE8F2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5717C202" w14:textId="2375493C" w:rsidR="006F7FCC" w:rsidRDefault="006F7FCC" w:rsidP="00114FF3">
            <w:pPr>
              <w:pStyle w:val="BodyText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1949" w:type="dxa"/>
            <w:vAlign w:val="center"/>
          </w:tcPr>
          <w:p w14:paraId="457AA3CA" w14:textId="7382F574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notes</w:t>
            </w:r>
          </w:p>
        </w:tc>
        <w:tc>
          <w:tcPr>
            <w:tcW w:w="1431" w:type="dxa"/>
            <w:vAlign w:val="center"/>
          </w:tcPr>
          <w:p w14:paraId="0CEA46CA" w14:textId="095CF33B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Text</w:t>
            </w:r>
          </w:p>
        </w:tc>
        <w:tc>
          <w:tcPr>
            <w:tcW w:w="2949" w:type="dxa"/>
            <w:vAlign w:val="center"/>
          </w:tcPr>
          <w:p w14:paraId="12AA7506" w14:textId="363DB0FC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Nullable</w:t>
            </w:r>
          </w:p>
        </w:tc>
        <w:tc>
          <w:tcPr>
            <w:tcW w:w="2385" w:type="dxa"/>
            <w:vAlign w:val="center"/>
          </w:tcPr>
          <w:p w14:paraId="30581F27" w14:textId="1AA71D82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Ghi chú cá nhân</w:t>
            </w:r>
          </w:p>
        </w:tc>
      </w:tr>
      <w:tr w:rsidR="006F7FCC" w:rsidRPr="006F0E9A" w14:paraId="5510D393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5A885438" w14:textId="65874DCC" w:rsidR="006F7FCC" w:rsidRDefault="006F7FCC" w:rsidP="00114FF3">
            <w:pPr>
              <w:pStyle w:val="BodyText"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949" w:type="dxa"/>
            <w:vAlign w:val="center"/>
          </w:tcPr>
          <w:p w14:paraId="3B13CD0C" w14:textId="47C1B96D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created_at</w:t>
            </w:r>
          </w:p>
        </w:tc>
        <w:tc>
          <w:tcPr>
            <w:tcW w:w="1431" w:type="dxa"/>
            <w:vAlign w:val="center"/>
          </w:tcPr>
          <w:p w14:paraId="01AE23FF" w14:textId="53BC6160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DateTime</w:t>
            </w:r>
          </w:p>
        </w:tc>
        <w:tc>
          <w:tcPr>
            <w:tcW w:w="2949" w:type="dxa"/>
            <w:vAlign w:val="center"/>
          </w:tcPr>
          <w:p w14:paraId="10A7B0ED" w14:textId="417DDF6F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Default UTC</w:t>
            </w:r>
          </w:p>
        </w:tc>
        <w:tc>
          <w:tcPr>
            <w:tcW w:w="2385" w:type="dxa"/>
            <w:vAlign w:val="center"/>
          </w:tcPr>
          <w:p w14:paraId="0C3B2BED" w14:textId="54944059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Thời điểm tương tác</w:t>
            </w:r>
          </w:p>
        </w:tc>
      </w:tr>
      <w:tr w:rsidR="006F7FCC" w:rsidRPr="006F0E9A" w14:paraId="7405AFB1" w14:textId="77777777" w:rsidTr="006F7FCC">
        <w:trPr>
          <w:trHeight w:val="567"/>
        </w:trPr>
        <w:tc>
          <w:tcPr>
            <w:tcW w:w="862" w:type="dxa"/>
            <w:vAlign w:val="center"/>
          </w:tcPr>
          <w:p w14:paraId="01919C40" w14:textId="12C0847F" w:rsidR="006F7FCC" w:rsidRDefault="006F7FCC" w:rsidP="00114FF3">
            <w:pPr>
              <w:pStyle w:val="BodyText"/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949" w:type="dxa"/>
            <w:vAlign w:val="center"/>
          </w:tcPr>
          <w:p w14:paraId="4A2401AA" w14:textId="45B8A5C4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updated_at</w:t>
            </w:r>
          </w:p>
        </w:tc>
        <w:tc>
          <w:tcPr>
            <w:tcW w:w="1431" w:type="dxa"/>
            <w:vAlign w:val="center"/>
          </w:tcPr>
          <w:p w14:paraId="6260BC5C" w14:textId="2B8E8445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DateTime</w:t>
            </w:r>
          </w:p>
        </w:tc>
        <w:tc>
          <w:tcPr>
            <w:tcW w:w="2949" w:type="dxa"/>
            <w:vAlign w:val="center"/>
          </w:tcPr>
          <w:p w14:paraId="3427066A" w14:textId="42927895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Default UTC, auto-update</w:t>
            </w:r>
          </w:p>
        </w:tc>
        <w:tc>
          <w:tcPr>
            <w:tcW w:w="2385" w:type="dxa"/>
            <w:vAlign w:val="center"/>
          </w:tcPr>
          <w:p w14:paraId="582DE70D" w14:textId="47DAFFA7" w:rsidR="006F7FCC" w:rsidRPr="006F7FCC" w:rsidRDefault="006F7FCC" w:rsidP="00114FF3">
            <w:pPr>
              <w:pStyle w:val="BodyText"/>
              <w:spacing w:after="0" w:line="240" w:lineRule="auto"/>
            </w:pPr>
            <w:r w:rsidRPr="006F7FCC">
              <w:t>Thời điểm cập nhật</w:t>
            </w:r>
          </w:p>
        </w:tc>
      </w:tr>
    </w:tbl>
    <w:p w14:paraId="7BBDE0E7" w14:textId="77777777" w:rsidR="006F7FCC" w:rsidRPr="0094689D" w:rsidRDefault="006F7FCC" w:rsidP="006F7FCC">
      <w:pPr>
        <w:rPr>
          <w:lang w:val="en-CA"/>
        </w:rPr>
      </w:pPr>
    </w:p>
    <w:p w14:paraId="3E69E971" w14:textId="77777777" w:rsidR="006F7FCC" w:rsidRDefault="006F7FCC" w:rsidP="006F7FCC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002D60B5" w14:textId="00359D73" w:rsidR="006F7FCC" w:rsidRDefault="00F511B9" w:rsidP="006F7FCC">
      <w:pPr>
        <w:pStyle w:val="Nidung"/>
        <w:numPr>
          <w:ilvl w:val="0"/>
          <w:numId w:val="46"/>
        </w:numPr>
        <w:rPr>
          <w:lang w:val="en-CA"/>
        </w:rPr>
      </w:pPr>
      <w:r w:rsidRPr="00F511B9">
        <w:rPr>
          <w:lang w:val="en-CA"/>
        </w:rPr>
        <w:t>Chấm điểm/đánh giá paper</w:t>
      </w:r>
    </w:p>
    <w:p w14:paraId="67E3AC42" w14:textId="17480378" w:rsidR="006F7FCC" w:rsidRDefault="00F511B9" w:rsidP="006F7FCC">
      <w:pPr>
        <w:pStyle w:val="Nidung"/>
        <w:numPr>
          <w:ilvl w:val="0"/>
          <w:numId w:val="46"/>
        </w:numPr>
        <w:rPr>
          <w:lang w:val="en-CA"/>
        </w:rPr>
      </w:pPr>
      <w:r w:rsidRPr="00F511B9">
        <w:rPr>
          <w:lang w:val="en-CA"/>
        </w:rPr>
        <w:t>Ghi chú cá nhân cho paper</w:t>
      </w:r>
    </w:p>
    <w:p w14:paraId="316C3829" w14:textId="0D480743" w:rsidR="00F511B9" w:rsidRPr="006F7FCC" w:rsidRDefault="00F511B9" w:rsidP="006F7FCC">
      <w:pPr>
        <w:pStyle w:val="Nidung"/>
        <w:numPr>
          <w:ilvl w:val="0"/>
          <w:numId w:val="46"/>
        </w:numPr>
        <w:rPr>
          <w:lang w:val="en-CA"/>
        </w:rPr>
      </w:pPr>
      <w:r w:rsidRPr="00F511B9">
        <w:rPr>
          <w:lang w:val="en-CA"/>
        </w:rPr>
        <w:t>Lấy lịch sử đọc paper</w:t>
      </w:r>
    </w:p>
    <w:p w14:paraId="5B238A82" w14:textId="217B4162" w:rsidR="00F511B9" w:rsidRDefault="00F511B9" w:rsidP="00F511B9">
      <w:pPr>
        <w:pStyle w:val="Heading3"/>
        <w:ind w:left="567"/>
        <w:rPr>
          <w:lang w:val="en-CA"/>
        </w:rPr>
      </w:pPr>
      <w:r w:rsidRPr="00B856B7">
        <w:t xml:space="preserve">Lớp </w:t>
      </w:r>
      <w:r w:rsidRPr="00B856B7">
        <w:rPr>
          <w:lang w:val="en-CA"/>
        </w:rPr>
        <w:t>“</w:t>
      </w:r>
      <w:r w:rsidRPr="00F511B9">
        <w:rPr>
          <w:lang w:val="en-CA"/>
        </w:rPr>
        <w:t>AIService</w:t>
      </w:r>
      <w:r w:rsidRPr="00B856B7">
        <w:rPr>
          <w:lang w:val="en-CA"/>
        </w:rPr>
        <w:t>”</w:t>
      </w:r>
    </w:p>
    <w:p w14:paraId="4F29B1E6" w14:textId="28E78CDB" w:rsidR="00F511B9" w:rsidRPr="00F511B9" w:rsidRDefault="00F511B9" w:rsidP="00F511B9">
      <w:pPr>
        <w:spacing w:line="360" w:lineRule="auto"/>
        <w:rPr>
          <w:lang w:val="en-CA"/>
        </w:rPr>
      </w:pPr>
      <w:r>
        <w:rPr>
          <w:lang w:val="en-CA"/>
        </w:rPr>
        <w:t xml:space="preserve">           </w:t>
      </w:r>
      <w:r w:rsidRPr="00F511B9">
        <w:rPr>
          <w:lang w:val="en-CA"/>
        </w:rPr>
        <w:t>Lớp dịch vụ AI — không lưu dữ liệu vào database, chỉ xử lý logic và gọi Groq API.</w:t>
      </w:r>
    </w:p>
    <w:tbl>
      <w:tblPr>
        <w:tblStyle w:val="TableGrid"/>
        <w:tblW w:w="9558" w:type="dxa"/>
        <w:tblLook w:val="01E0" w:firstRow="1" w:lastRow="1" w:firstColumn="1" w:lastColumn="1" w:noHBand="0" w:noVBand="0"/>
      </w:tblPr>
      <w:tblGrid>
        <w:gridCol w:w="850"/>
        <w:gridCol w:w="3069"/>
        <w:gridCol w:w="5639"/>
      </w:tblGrid>
      <w:tr w:rsidR="00F511B9" w:rsidRPr="006F0E9A" w14:paraId="4D8D9134" w14:textId="77777777" w:rsidTr="00F511B9">
        <w:trPr>
          <w:trHeight w:val="567"/>
        </w:trPr>
        <w:tc>
          <w:tcPr>
            <w:tcW w:w="862" w:type="dxa"/>
            <w:vAlign w:val="center"/>
          </w:tcPr>
          <w:p w14:paraId="7D858CA4" w14:textId="77777777" w:rsidR="00F511B9" w:rsidRPr="00F17264" w:rsidRDefault="00F511B9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17264">
              <w:rPr>
                <w:b/>
                <w:bCs/>
                <w:color w:val="000000"/>
              </w:rPr>
              <w:t>STT</w:t>
            </w:r>
          </w:p>
        </w:tc>
        <w:tc>
          <w:tcPr>
            <w:tcW w:w="2756" w:type="dxa"/>
            <w:vAlign w:val="center"/>
          </w:tcPr>
          <w:p w14:paraId="0771739B" w14:textId="64164245" w:rsidR="00F511B9" w:rsidRPr="00F17264" w:rsidRDefault="00F511B9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511B9">
              <w:rPr>
                <w:b/>
                <w:bCs/>
                <w:color w:val="000000"/>
              </w:rPr>
              <w:t>Tên phương thức</w:t>
            </w:r>
          </w:p>
        </w:tc>
        <w:tc>
          <w:tcPr>
            <w:tcW w:w="5940" w:type="dxa"/>
            <w:vAlign w:val="center"/>
          </w:tcPr>
          <w:p w14:paraId="215178A2" w14:textId="23AAD40F" w:rsidR="00F511B9" w:rsidRPr="00F17264" w:rsidRDefault="00F511B9" w:rsidP="00114FF3">
            <w:pPr>
              <w:spacing w:line="240" w:lineRule="auto"/>
              <w:jc w:val="center"/>
              <w:rPr>
                <w:b/>
                <w:bCs/>
              </w:rPr>
            </w:pPr>
            <w:r w:rsidRPr="00F511B9">
              <w:rPr>
                <w:b/>
                <w:bCs/>
                <w:color w:val="000000"/>
              </w:rPr>
              <w:t>Mô tả</w:t>
            </w:r>
          </w:p>
        </w:tc>
      </w:tr>
      <w:tr w:rsidR="00F511B9" w:rsidRPr="006F0E9A" w14:paraId="04F75023" w14:textId="77777777" w:rsidTr="00F511B9">
        <w:trPr>
          <w:trHeight w:val="567"/>
        </w:trPr>
        <w:tc>
          <w:tcPr>
            <w:tcW w:w="862" w:type="dxa"/>
            <w:vAlign w:val="center"/>
          </w:tcPr>
          <w:p w14:paraId="4B085421" w14:textId="77777777" w:rsidR="00F511B9" w:rsidRPr="006F0E9A" w:rsidRDefault="00F511B9" w:rsidP="00114FF3">
            <w:pPr>
              <w:pStyle w:val="BodyText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756" w:type="dxa"/>
            <w:vAlign w:val="center"/>
          </w:tcPr>
          <w:p w14:paraId="19904078" w14:textId="4A954ECB" w:rsidR="00F511B9" w:rsidRPr="006F0E9A" w:rsidRDefault="00F511B9" w:rsidP="00114FF3">
            <w:pPr>
              <w:pStyle w:val="BodyText"/>
              <w:spacing w:after="0" w:line="240" w:lineRule="auto"/>
            </w:pPr>
            <w:r w:rsidRPr="00F511B9">
              <w:t>summarize_abstract()</w:t>
            </w:r>
          </w:p>
        </w:tc>
        <w:tc>
          <w:tcPr>
            <w:tcW w:w="5940" w:type="dxa"/>
            <w:vAlign w:val="center"/>
          </w:tcPr>
          <w:p w14:paraId="2BFC312D" w14:textId="7A277536" w:rsidR="00F511B9" w:rsidRPr="006F0E9A" w:rsidRDefault="00F511B9" w:rsidP="00114FF3">
            <w:pPr>
              <w:pStyle w:val="BodyText"/>
              <w:spacing w:after="0" w:line="240" w:lineRule="auto"/>
            </w:pPr>
            <w:r w:rsidRPr="00F511B9">
              <w:t>Nhận abstract tiếng Anh → gọi Groq AI → trả về tóm tắt 3-4 câu</w:t>
            </w:r>
          </w:p>
        </w:tc>
      </w:tr>
      <w:tr w:rsidR="00F511B9" w:rsidRPr="006F0E9A" w14:paraId="625BFE87" w14:textId="77777777" w:rsidTr="00F511B9">
        <w:trPr>
          <w:trHeight w:val="567"/>
        </w:trPr>
        <w:tc>
          <w:tcPr>
            <w:tcW w:w="862" w:type="dxa"/>
            <w:vAlign w:val="center"/>
          </w:tcPr>
          <w:p w14:paraId="1EC9F874" w14:textId="77777777" w:rsidR="00F511B9" w:rsidRPr="006F0E9A" w:rsidRDefault="00F511B9" w:rsidP="00114FF3">
            <w:pPr>
              <w:pStyle w:val="BodyText"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756" w:type="dxa"/>
            <w:vAlign w:val="center"/>
          </w:tcPr>
          <w:p w14:paraId="454D3449" w14:textId="64D5AE29" w:rsidR="00F511B9" w:rsidRPr="006F0E9A" w:rsidRDefault="00F511B9" w:rsidP="00114FF3">
            <w:pPr>
              <w:pStyle w:val="BodyText"/>
              <w:spacing w:after="0" w:line="240" w:lineRule="auto"/>
            </w:pPr>
            <w:r w:rsidRPr="00F511B9">
              <w:t>summarize_pending_papers()</w:t>
            </w:r>
          </w:p>
        </w:tc>
        <w:tc>
          <w:tcPr>
            <w:tcW w:w="5940" w:type="dxa"/>
            <w:vAlign w:val="center"/>
          </w:tcPr>
          <w:p w14:paraId="231471BC" w14:textId="0BF7F759" w:rsidR="00F511B9" w:rsidRPr="006F0E9A" w:rsidRDefault="00F511B9" w:rsidP="00114FF3">
            <w:pPr>
              <w:pStyle w:val="BodyText"/>
              <w:spacing w:after="0" w:line="240" w:lineRule="auto"/>
            </w:pPr>
            <w:r w:rsidRPr="00F511B9">
              <w:t>Lấy các paper chưa có summary trong DB → tóm tắt hàng loạt</w:t>
            </w:r>
          </w:p>
        </w:tc>
      </w:tr>
      <w:tr w:rsidR="00F511B9" w:rsidRPr="006F0E9A" w14:paraId="3ADA8C98" w14:textId="77777777" w:rsidTr="00F511B9">
        <w:trPr>
          <w:trHeight w:val="567"/>
        </w:trPr>
        <w:tc>
          <w:tcPr>
            <w:tcW w:w="862" w:type="dxa"/>
            <w:vAlign w:val="center"/>
          </w:tcPr>
          <w:p w14:paraId="7E407AF3" w14:textId="77777777" w:rsidR="00F511B9" w:rsidRDefault="00F511B9" w:rsidP="00114FF3">
            <w:pPr>
              <w:pStyle w:val="BodyText"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756" w:type="dxa"/>
            <w:vAlign w:val="center"/>
          </w:tcPr>
          <w:p w14:paraId="0AB9AA6D" w14:textId="05ECF1BF" w:rsidR="00F511B9" w:rsidRPr="00433C77" w:rsidRDefault="00F511B9" w:rsidP="00114FF3">
            <w:pPr>
              <w:pStyle w:val="BodyText"/>
              <w:spacing w:after="0" w:line="240" w:lineRule="auto"/>
            </w:pPr>
            <w:r w:rsidRPr="00F511B9">
              <w:t>check_duplicate()</w:t>
            </w:r>
          </w:p>
        </w:tc>
        <w:tc>
          <w:tcPr>
            <w:tcW w:w="5940" w:type="dxa"/>
            <w:vAlign w:val="center"/>
          </w:tcPr>
          <w:p w14:paraId="062454EC" w14:textId="4D08D045" w:rsidR="00F511B9" w:rsidRPr="00433C77" w:rsidRDefault="00F511B9" w:rsidP="00114FF3">
            <w:pPr>
              <w:pStyle w:val="BodyText"/>
              <w:spacing w:after="0" w:line="240" w:lineRule="auto"/>
            </w:pPr>
            <w:r w:rsidRPr="00F511B9">
              <w:t>So sánh paper mới với DB bằng TF-IDF + Cosine Similarity</w:t>
            </w:r>
          </w:p>
        </w:tc>
      </w:tr>
      <w:tr w:rsidR="00F511B9" w:rsidRPr="006F0E9A" w14:paraId="4DBBC93D" w14:textId="77777777" w:rsidTr="00F511B9">
        <w:trPr>
          <w:trHeight w:val="567"/>
        </w:trPr>
        <w:tc>
          <w:tcPr>
            <w:tcW w:w="862" w:type="dxa"/>
            <w:vAlign w:val="center"/>
          </w:tcPr>
          <w:p w14:paraId="6D507929" w14:textId="77777777" w:rsidR="00F511B9" w:rsidRDefault="00F511B9" w:rsidP="00114FF3">
            <w:pPr>
              <w:pStyle w:val="BodyText"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756" w:type="dxa"/>
            <w:vAlign w:val="center"/>
          </w:tcPr>
          <w:p w14:paraId="434500D9" w14:textId="216CB698" w:rsidR="00F511B9" w:rsidRPr="00433C77" w:rsidRDefault="00F511B9" w:rsidP="00114FF3">
            <w:pPr>
              <w:pStyle w:val="BodyText"/>
              <w:spacing w:after="0" w:line="240" w:lineRule="auto"/>
            </w:pPr>
            <w:r w:rsidRPr="00F511B9">
              <w:t>check_duplicate_smart()</w:t>
            </w:r>
          </w:p>
        </w:tc>
        <w:tc>
          <w:tcPr>
            <w:tcW w:w="5940" w:type="dxa"/>
            <w:vAlign w:val="center"/>
          </w:tcPr>
          <w:p w14:paraId="569C8589" w14:textId="0D22EC7C" w:rsidR="00F511B9" w:rsidRPr="00433C77" w:rsidRDefault="00F511B9" w:rsidP="00114FF3">
            <w:pPr>
              <w:pStyle w:val="BodyText"/>
              <w:spacing w:after="0" w:line="240" w:lineRule="auto"/>
            </w:pPr>
            <w:r w:rsidRPr="00F511B9">
              <w:t>Kết hợp TF-IDF (nhanh) + Groq AI (xác nhận khi 60-90% tương đồng)</w:t>
            </w:r>
          </w:p>
        </w:tc>
      </w:tr>
      <w:tr w:rsidR="00F511B9" w:rsidRPr="006F0E9A" w14:paraId="11CCE821" w14:textId="77777777" w:rsidTr="00F511B9">
        <w:trPr>
          <w:trHeight w:val="567"/>
        </w:trPr>
        <w:tc>
          <w:tcPr>
            <w:tcW w:w="862" w:type="dxa"/>
            <w:vAlign w:val="center"/>
          </w:tcPr>
          <w:p w14:paraId="3823F54A" w14:textId="77777777" w:rsidR="00F511B9" w:rsidRDefault="00F511B9" w:rsidP="00114FF3">
            <w:pPr>
              <w:pStyle w:val="BodyText"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756" w:type="dxa"/>
            <w:vAlign w:val="center"/>
          </w:tcPr>
          <w:p w14:paraId="5685E056" w14:textId="3F7B983F" w:rsidR="00F511B9" w:rsidRPr="006F7FCC" w:rsidRDefault="00F511B9" w:rsidP="00114FF3">
            <w:pPr>
              <w:pStyle w:val="BodyText"/>
              <w:spacing w:after="0" w:line="240" w:lineRule="auto"/>
            </w:pPr>
            <w:r w:rsidRPr="00F511B9">
              <w:t>analyze_topic_trends()</w:t>
            </w:r>
          </w:p>
        </w:tc>
        <w:tc>
          <w:tcPr>
            <w:tcW w:w="5940" w:type="dxa"/>
            <w:vAlign w:val="center"/>
          </w:tcPr>
          <w:p w14:paraId="15F5CD2D" w14:textId="1C025234" w:rsidR="00F511B9" w:rsidRPr="006F7FCC" w:rsidRDefault="00F511B9" w:rsidP="00114FF3">
            <w:pPr>
              <w:pStyle w:val="BodyText"/>
              <w:spacing w:after="0" w:line="240" w:lineRule="auto"/>
            </w:pPr>
            <w:r w:rsidRPr="00F511B9">
              <w:t>Nhận list chủ đề → Groq AI phân tích xu hướng → trả về thứ hạng</w:t>
            </w:r>
          </w:p>
        </w:tc>
      </w:tr>
    </w:tbl>
    <w:p w14:paraId="6AF806BE" w14:textId="77777777" w:rsidR="00F511B9" w:rsidRPr="0094689D" w:rsidRDefault="00F511B9" w:rsidP="00F511B9">
      <w:pPr>
        <w:rPr>
          <w:lang w:val="en-CA"/>
        </w:rPr>
      </w:pPr>
    </w:p>
    <w:p w14:paraId="4827A7C0" w14:textId="77777777" w:rsidR="00F511B9" w:rsidRDefault="00F511B9" w:rsidP="00F511B9">
      <w:pPr>
        <w:pStyle w:val="Nidung"/>
        <w:rPr>
          <w:lang w:val="en-CA"/>
        </w:rPr>
      </w:pPr>
      <w:r>
        <w:rPr>
          <w:lang w:val="en-CA"/>
        </w:rPr>
        <w:t>Danh sách các tránh nhiệm (phương thức) chính:</w:t>
      </w:r>
    </w:p>
    <w:p w14:paraId="345B4CFD" w14:textId="74E51193" w:rsidR="00F511B9" w:rsidRDefault="00F511B9" w:rsidP="00F511B9">
      <w:pPr>
        <w:pStyle w:val="Nidung"/>
        <w:numPr>
          <w:ilvl w:val="0"/>
          <w:numId w:val="46"/>
        </w:numPr>
        <w:rPr>
          <w:lang w:val="en-CA"/>
        </w:rPr>
      </w:pPr>
      <w:r w:rsidRPr="00F511B9">
        <w:rPr>
          <w:lang w:val="en-CA"/>
        </w:rPr>
        <w:t>Đọc dữ liệu từ lớp `Papers` (abstract, title, authors)</w:t>
      </w:r>
    </w:p>
    <w:p w14:paraId="2DA55064" w14:textId="24D140E8" w:rsidR="00F511B9" w:rsidRDefault="00F511B9" w:rsidP="00F511B9">
      <w:pPr>
        <w:pStyle w:val="Nidung"/>
        <w:numPr>
          <w:ilvl w:val="0"/>
          <w:numId w:val="46"/>
        </w:numPr>
        <w:rPr>
          <w:lang w:val="en-CA"/>
        </w:rPr>
      </w:pPr>
      <w:r w:rsidRPr="00F511B9">
        <w:rPr>
          <w:lang w:val="en-CA"/>
        </w:rPr>
        <w:t>Tạo bản ghi vào lớp `MatchingPapers` khi phát hiện trùng</w:t>
      </w:r>
    </w:p>
    <w:p w14:paraId="3A09D4EF" w14:textId="2C32205F" w:rsidR="00F511B9" w:rsidRPr="006F7FCC" w:rsidRDefault="00F511B9" w:rsidP="00F511B9">
      <w:pPr>
        <w:pStyle w:val="Nidung"/>
        <w:numPr>
          <w:ilvl w:val="0"/>
          <w:numId w:val="46"/>
        </w:numPr>
        <w:rPr>
          <w:lang w:val="en-CA"/>
        </w:rPr>
      </w:pPr>
      <w:r w:rsidRPr="00F511B9">
        <w:rPr>
          <w:lang w:val="en-CA"/>
        </w:rPr>
        <w:t>Cập nhật trường `summary` trong lớp `Papers` sau khi tóm tắt</w:t>
      </w:r>
    </w:p>
    <w:p w14:paraId="5C785697" w14:textId="77777777" w:rsidR="006F7FCC" w:rsidRPr="006F7FCC" w:rsidRDefault="006F7FCC" w:rsidP="006F7FCC">
      <w:pPr>
        <w:pStyle w:val="Nidung"/>
        <w:ind w:left="1080" w:firstLine="0"/>
        <w:rPr>
          <w:lang w:val="en-CA"/>
        </w:rPr>
      </w:pPr>
    </w:p>
    <w:p w14:paraId="1EC9FDE0" w14:textId="77777777" w:rsidR="00FD06E2" w:rsidRPr="006F0E9A" w:rsidRDefault="00FD06E2" w:rsidP="00363B6E">
      <w:pPr>
        <w:pStyle w:val="Heading1"/>
      </w:pPr>
      <w:bookmarkStart w:id="5" w:name="_Toc167699050"/>
      <w:bookmarkStart w:id="6" w:name="_Toc216724847"/>
      <w:r w:rsidRPr="006F0E9A">
        <w:lastRenderedPageBreak/>
        <w:t>Sơ đồ trạng thái</w:t>
      </w:r>
      <w:bookmarkEnd w:id="5"/>
      <w:bookmarkEnd w:id="6"/>
    </w:p>
    <w:p w14:paraId="461D31F9" w14:textId="77777777" w:rsidR="00FD06E2" w:rsidRPr="006F0E9A" w:rsidRDefault="00FD06E2" w:rsidP="00FD06E2">
      <w:pPr>
        <w:pStyle w:val="BodyText"/>
        <w:rPr>
          <w:i/>
          <w:color w:val="0000FF"/>
        </w:rPr>
      </w:pPr>
      <w:r w:rsidRPr="006F0E9A">
        <w:rPr>
          <w:i/>
          <w:color w:val="0000FF"/>
        </w:rPr>
        <w:t>Ghi chú: nếu trong đề tài có sơ đồ trạng thái thì trình bày trong phần này. Nếu không, có thể bỏ qua phần này</w:t>
      </w:r>
    </w:p>
    <w:p w14:paraId="6912EEC1" w14:textId="77777777" w:rsidR="00FD06E2" w:rsidRDefault="00FD06E2" w:rsidP="00FD06E2">
      <w:pPr>
        <w:pStyle w:val="BodyText"/>
        <w:rPr>
          <w:i/>
          <w:color w:val="0000FF"/>
        </w:rPr>
      </w:pPr>
      <w:r w:rsidRPr="006F0E9A">
        <w:rPr>
          <w:i/>
          <w:color w:val="0000FF"/>
        </w:rPr>
        <w:t>Với mỗi sơ đồ trạng thái: cần vẽ sơ đồ, ghi rõ danh sách các trạng thái và các biến cố hoặc hành động trong sơ đồ</w:t>
      </w:r>
    </w:p>
    <w:p w14:paraId="6B8C0950" w14:textId="25BCEB53" w:rsidR="008C4485" w:rsidRDefault="008C4485" w:rsidP="008C4485">
      <w:pPr>
        <w:pStyle w:val="Heading2"/>
      </w:pPr>
      <w:bookmarkStart w:id="7" w:name="_Toc216724848"/>
      <w:r>
        <w:t>Sơ đồ trạng thái</w:t>
      </w:r>
      <w:bookmarkEnd w:id="7"/>
    </w:p>
    <w:p w14:paraId="0D420B5E" w14:textId="5D5AA704" w:rsidR="001C357E" w:rsidRDefault="00F511B9" w:rsidP="008E4B09">
      <w:pPr>
        <w:pStyle w:val="Hnh"/>
        <w:rPr>
          <w:i/>
          <w:color w:val="0000FF"/>
        </w:rPr>
      </w:pPr>
      <w:r w:rsidRPr="00F511B9">
        <w:rPr>
          <w:i/>
          <w:color w:val="0000FF"/>
        </w:rPr>
        <w:drawing>
          <wp:inline distT="0" distB="0" distL="0" distR="0" wp14:anchorId="79C61EAA" wp14:editId="05061EE4">
            <wp:extent cx="6015990" cy="2651760"/>
            <wp:effectExtent l="0" t="0" r="3810" b="0"/>
            <wp:docPr id="3510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7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1635" cy="26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3D1E" w14:textId="3109A7EB" w:rsidR="008C4485" w:rsidRDefault="008C4485" w:rsidP="008C4485">
      <w:pPr>
        <w:pStyle w:val="Heading2"/>
      </w:pPr>
      <w:bookmarkStart w:id="8" w:name="_Toc216724849"/>
      <w:r>
        <w:t>Danh sách trạng thái</w:t>
      </w:r>
      <w:bookmarkEnd w:id="8"/>
    </w:p>
    <w:tbl>
      <w:tblPr>
        <w:tblStyle w:val="TableGrid"/>
        <w:tblW w:w="9243" w:type="dxa"/>
        <w:tblLook w:val="04A0" w:firstRow="1" w:lastRow="0" w:firstColumn="1" w:lastColumn="0" w:noHBand="0" w:noVBand="1"/>
      </w:tblPr>
      <w:tblGrid>
        <w:gridCol w:w="916"/>
        <w:gridCol w:w="2342"/>
        <w:gridCol w:w="2520"/>
        <w:gridCol w:w="3465"/>
      </w:tblGrid>
      <w:tr w:rsidR="00BE70DB" w14:paraId="69E30B40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11528C5E" w14:textId="7DBDB642" w:rsidR="00BE70DB" w:rsidRPr="00F17264" w:rsidRDefault="00BE70DB" w:rsidP="008A4DDB">
            <w:pPr>
              <w:jc w:val="center"/>
              <w:rPr>
                <w:b/>
                <w:bCs/>
              </w:rPr>
            </w:pPr>
            <w:r w:rsidRPr="00F17264">
              <w:rPr>
                <w:b/>
                <w:bCs/>
              </w:rPr>
              <w:t>STT</w:t>
            </w:r>
          </w:p>
        </w:tc>
        <w:tc>
          <w:tcPr>
            <w:tcW w:w="2342" w:type="dxa"/>
            <w:vAlign w:val="center"/>
          </w:tcPr>
          <w:p w14:paraId="26DFAE05" w14:textId="5BACC080" w:rsidR="00BE70DB" w:rsidRPr="00F17264" w:rsidRDefault="00BE70DB" w:rsidP="008A4DDB">
            <w:pPr>
              <w:jc w:val="center"/>
              <w:rPr>
                <w:b/>
                <w:bCs/>
              </w:rPr>
            </w:pPr>
            <w:r w:rsidRPr="00BE70DB">
              <w:rPr>
                <w:b/>
                <w:bCs/>
              </w:rPr>
              <w:t>Tên trạng thái (Tiếng Việt)</w:t>
            </w:r>
          </w:p>
        </w:tc>
        <w:tc>
          <w:tcPr>
            <w:tcW w:w="2520" w:type="dxa"/>
          </w:tcPr>
          <w:p w14:paraId="0881EF4F" w14:textId="6D6BE903" w:rsidR="00BE70DB" w:rsidRDefault="00BE70DB" w:rsidP="008A4DDB">
            <w:pPr>
              <w:jc w:val="center"/>
              <w:rPr>
                <w:b/>
                <w:bCs/>
              </w:rPr>
            </w:pPr>
            <w:r w:rsidRPr="00BE70DB">
              <w:rPr>
                <w:b/>
                <w:bCs/>
              </w:rPr>
              <w:t>Tên trạng thái (English)</w:t>
            </w:r>
          </w:p>
        </w:tc>
        <w:tc>
          <w:tcPr>
            <w:tcW w:w="3465" w:type="dxa"/>
            <w:vAlign w:val="center"/>
          </w:tcPr>
          <w:p w14:paraId="6E23AE4F" w14:textId="378871C9" w:rsidR="00BE70DB" w:rsidRPr="00F17264" w:rsidRDefault="00BE70DB" w:rsidP="008A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 w:rsidR="00BE70DB" w14:paraId="16BC9660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46338E83" w14:textId="7DB4E530" w:rsidR="00BE70DB" w:rsidRDefault="00BE70DB" w:rsidP="008E4B09">
            <w:pPr>
              <w:jc w:val="center"/>
            </w:pPr>
            <w:r>
              <w:t>1</w:t>
            </w:r>
          </w:p>
        </w:tc>
        <w:tc>
          <w:tcPr>
            <w:tcW w:w="2342" w:type="dxa"/>
            <w:vAlign w:val="center"/>
          </w:tcPr>
          <w:p w14:paraId="42EEFF85" w14:textId="61034BFE" w:rsidR="00BE70DB" w:rsidRDefault="00BE70DB" w:rsidP="00474828">
            <w:r w:rsidRPr="00BE70DB">
              <w:t>Chưa có dữ liệu</w:t>
            </w:r>
          </w:p>
        </w:tc>
        <w:tc>
          <w:tcPr>
            <w:tcW w:w="2520" w:type="dxa"/>
            <w:vAlign w:val="center"/>
          </w:tcPr>
          <w:p w14:paraId="04981186" w14:textId="67581065" w:rsidR="00BE70DB" w:rsidRDefault="00BE70DB" w:rsidP="00E43EA3">
            <w:r w:rsidRPr="00BE70DB">
              <w:t>No Data</w:t>
            </w:r>
          </w:p>
        </w:tc>
        <w:tc>
          <w:tcPr>
            <w:tcW w:w="3465" w:type="dxa"/>
            <w:vAlign w:val="center"/>
          </w:tcPr>
          <w:p w14:paraId="65CD798A" w14:textId="34A5A955" w:rsidR="00BE70DB" w:rsidRDefault="00BE70DB" w:rsidP="00474828">
            <w:r w:rsidRPr="00BE70DB">
              <w:t>Paper chưa được crawl dữ liệu từ arXiv</w:t>
            </w:r>
          </w:p>
        </w:tc>
      </w:tr>
      <w:tr w:rsidR="00BE70DB" w14:paraId="411BB726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5BE1A249" w14:textId="1FC95CF3" w:rsidR="00BE70DB" w:rsidRDefault="00BE70DB" w:rsidP="008E4B09">
            <w:pPr>
              <w:jc w:val="center"/>
            </w:pPr>
            <w:r>
              <w:t>2</w:t>
            </w:r>
          </w:p>
        </w:tc>
        <w:tc>
          <w:tcPr>
            <w:tcW w:w="2342" w:type="dxa"/>
            <w:vAlign w:val="center"/>
          </w:tcPr>
          <w:p w14:paraId="7A1BBA4F" w14:textId="37E2F011" w:rsidR="00BE70DB" w:rsidRDefault="00BE70DB" w:rsidP="00474828">
            <w:r w:rsidRPr="00BE70DB">
              <w:t>Đã Crawl</w:t>
            </w:r>
          </w:p>
        </w:tc>
        <w:tc>
          <w:tcPr>
            <w:tcW w:w="2520" w:type="dxa"/>
            <w:vAlign w:val="center"/>
          </w:tcPr>
          <w:p w14:paraId="6139613D" w14:textId="527ED902" w:rsidR="00BE70DB" w:rsidRDefault="00BE70DB" w:rsidP="00E43EA3">
            <w:r w:rsidRPr="00BE70DB">
              <w:t>Crawled</w:t>
            </w:r>
          </w:p>
        </w:tc>
        <w:tc>
          <w:tcPr>
            <w:tcW w:w="3465" w:type="dxa"/>
            <w:vAlign w:val="center"/>
          </w:tcPr>
          <w:p w14:paraId="14C76934" w14:textId="21ECDE6A" w:rsidR="00BE70DB" w:rsidRDefault="00BE70DB" w:rsidP="00474828">
            <w:r w:rsidRPr="00BE70DB">
              <w:t>Paper đã được crawler lấy dữ liệu từ arXiv API</w:t>
            </w:r>
          </w:p>
        </w:tc>
      </w:tr>
      <w:tr w:rsidR="00BE70DB" w14:paraId="273D99DB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5F4DFCAD" w14:textId="0AFF8928" w:rsidR="00BE70DB" w:rsidRDefault="00BE70DB" w:rsidP="008E4B09">
            <w:pPr>
              <w:jc w:val="center"/>
            </w:pPr>
            <w:r>
              <w:t>3</w:t>
            </w:r>
          </w:p>
        </w:tc>
        <w:tc>
          <w:tcPr>
            <w:tcW w:w="2342" w:type="dxa"/>
            <w:vAlign w:val="center"/>
          </w:tcPr>
          <w:p w14:paraId="4DE36AD0" w14:textId="72C05C42" w:rsidR="00BE70DB" w:rsidRDefault="00BE70DB" w:rsidP="00474828">
            <w:r w:rsidRPr="00BE70DB">
              <w:t>Đã Tóm Tắt</w:t>
            </w:r>
          </w:p>
        </w:tc>
        <w:tc>
          <w:tcPr>
            <w:tcW w:w="2520" w:type="dxa"/>
            <w:vAlign w:val="center"/>
          </w:tcPr>
          <w:p w14:paraId="492E6C3D" w14:textId="5CB75847" w:rsidR="00BE70DB" w:rsidRDefault="00BE70DB" w:rsidP="00E43EA3">
            <w:r w:rsidRPr="00BE70DB">
              <w:t>Summarized</w:t>
            </w:r>
          </w:p>
        </w:tc>
        <w:tc>
          <w:tcPr>
            <w:tcW w:w="3465" w:type="dxa"/>
            <w:vAlign w:val="center"/>
          </w:tcPr>
          <w:p w14:paraId="288591F8" w14:textId="0D7BDCDB" w:rsidR="00BE70DB" w:rsidRDefault="00BE70DB" w:rsidP="00474828">
            <w:r w:rsidRPr="00BE70DB">
              <w:t>Abstract đã được AI tóm tắt</w:t>
            </w:r>
          </w:p>
        </w:tc>
      </w:tr>
      <w:tr w:rsidR="00BE70DB" w14:paraId="7FBED8AB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01443A55" w14:textId="083D83D3" w:rsidR="00BE70DB" w:rsidRDefault="00BE70DB" w:rsidP="008E4B09">
            <w:pPr>
              <w:jc w:val="center"/>
            </w:pPr>
            <w:r>
              <w:t>4</w:t>
            </w:r>
          </w:p>
        </w:tc>
        <w:tc>
          <w:tcPr>
            <w:tcW w:w="2342" w:type="dxa"/>
            <w:vAlign w:val="center"/>
          </w:tcPr>
          <w:p w14:paraId="317E8534" w14:textId="4D3F35B4" w:rsidR="00BE70DB" w:rsidRDefault="00BE70DB" w:rsidP="00474828">
            <w:r w:rsidRPr="00BE70DB">
              <w:t>Người dùng xem</w:t>
            </w:r>
          </w:p>
        </w:tc>
        <w:tc>
          <w:tcPr>
            <w:tcW w:w="2520" w:type="dxa"/>
            <w:vAlign w:val="center"/>
          </w:tcPr>
          <w:p w14:paraId="0503E2A4" w14:textId="0C9F57C0" w:rsidR="00BE70DB" w:rsidRDefault="00BE70DB" w:rsidP="00E43EA3">
            <w:r w:rsidRPr="00BE70DB">
              <w:t>Viewing</w:t>
            </w:r>
          </w:p>
        </w:tc>
        <w:tc>
          <w:tcPr>
            <w:tcW w:w="3465" w:type="dxa"/>
            <w:vAlign w:val="center"/>
          </w:tcPr>
          <w:p w14:paraId="5DC8E9D1" w14:textId="5229CFDC" w:rsidR="00BE70DB" w:rsidRDefault="00BE70DB" w:rsidP="00474828">
            <w:r w:rsidRPr="00BE70DB">
              <w:t>Người dùng đang xem chi tiết paper</w:t>
            </w:r>
          </w:p>
        </w:tc>
      </w:tr>
      <w:tr w:rsidR="00BE70DB" w14:paraId="13900F7F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2D5234CF" w14:textId="18AF2D57" w:rsidR="00BE70DB" w:rsidRDefault="00BE70DB" w:rsidP="008E4B09">
            <w:pPr>
              <w:jc w:val="center"/>
            </w:pPr>
            <w:r>
              <w:t>5</w:t>
            </w:r>
          </w:p>
        </w:tc>
        <w:tc>
          <w:tcPr>
            <w:tcW w:w="2342" w:type="dxa"/>
            <w:vAlign w:val="center"/>
          </w:tcPr>
          <w:p w14:paraId="45C0A66A" w14:textId="3D3EFE68" w:rsidR="00BE70DB" w:rsidRDefault="00BE70DB" w:rsidP="00474828">
            <w:r w:rsidRPr="00BE70DB">
              <w:t>Yêu thích</w:t>
            </w:r>
          </w:p>
        </w:tc>
        <w:tc>
          <w:tcPr>
            <w:tcW w:w="2520" w:type="dxa"/>
            <w:vAlign w:val="center"/>
          </w:tcPr>
          <w:p w14:paraId="6CC7DF38" w14:textId="1399B485" w:rsidR="00BE70DB" w:rsidRDefault="00BE70DB" w:rsidP="00E43EA3">
            <w:r w:rsidRPr="00BE70DB">
              <w:t>Favorited</w:t>
            </w:r>
          </w:p>
        </w:tc>
        <w:tc>
          <w:tcPr>
            <w:tcW w:w="3465" w:type="dxa"/>
            <w:vAlign w:val="center"/>
          </w:tcPr>
          <w:p w14:paraId="0ABD19B6" w14:textId="1057A86C" w:rsidR="00BE70DB" w:rsidRDefault="00BE70DB" w:rsidP="00474828">
            <w:r w:rsidRPr="00BE70DB">
              <w:t>Paper đã được người dùng lưu vào danh sách yêu thích</w:t>
            </w:r>
          </w:p>
        </w:tc>
      </w:tr>
      <w:tr w:rsidR="00BE70DB" w14:paraId="0AA00925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0515FC3D" w14:textId="729E9A99" w:rsidR="00BE70DB" w:rsidRDefault="00BE70DB" w:rsidP="008E4B09">
            <w:pPr>
              <w:jc w:val="center"/>
            </w:pPr>
            <w:r>
              <w:t>6</w:t>
            </w:r>
          </w:p>
        </w:tc>
        <w:tc>
          <w:tcPr>
            <w:tcW w:w="2342" w:type="dxa"/>
            <w:vAlign w:val="center"/>
          </w:tcPr>
          <w:p w14:paraId="377A70AD" w14:textId="0E9747C4" w:rsidR="00BE70DB" w:rsidRDefault="00BE70DB" w:rsidP="00474828">
            <w:r w:rsidRPr="00BE70DB">
              <w:t>Đã Đánh Giá</w:t>
            </w:r>
          </w:p>
        </w:tc>
        <w:tc>
          <w:tcPr>
            <w:tcW w:w="2520" w:type="dxa"/>
            <w:vAlign w:val="center"/>
          </w:tcPr>
          <w:p w14:paraId="6F415F62" w14:textId="4F71EDE7" w:rsidR="00BE70DB" w:rsidRDefault="00BE70DB" w:rsidP="00E43EA3">
            <w:r w:rsidRPr="00BE70DB">
              <w:t>Rated</w:t>
            </w:r>
          </w:p>
        </w:tc>
        <w:tc>
          <w:tcPr>
            <w:tcW w:w="3465" w:type="dxa"/>
            <w:vAlign w:val="center"/>
          </w:tcPr>
          <w:p w14:paraId="39F517D5" w14:textId="1BA1B947" w:rsidR="00BE70DB" w:rsidRDefault="00BE70DB" w:rsidP="00474828">
            <w:r w:rsidRPr="00BE70DB">
              <w:t>Paper đã được người dùng chấm điểm/đánh giá</w:t>
            </w:r>
          </w:p>
        </w:tc>
      </w:tr>
      <w:tr w:rsidR="00BE70DB" w14:paraId="51654D98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4E4A69AA" w14:textId="499DC1AA" w:rsidR="00BE70DB" w:rsidRDefault="00BE70DB" w:rsidP="008E4B09">
            <w:pPr>
              <w:jc w:val="center"/>
            </w:pPr>
            <w:r>
              <w:t>7</w:t>
            </w:r>
          </w:p>
        </w:tc>
        <w:tc>
          <w:tcPr>
            <w:tcW w:w="2342" w:type="dxa"/>
            <w:vAlign w:val="center"/>
          </w:tcPr>
          <w:p w14:paraId="17C47E25" w14:textId="30C8FD10" w:rsidR="00BE70DB" w:rsidRDefault="00BE70DB" w:rsidP="00474828">
            <w:r w:rsidRPr="00BE70DB">
              <w:t>Trùng lặp</w:t>
            </w:r>
          </w:p>
        </w:tc>
        <w:tc>
          <w:tcPr>
            <w:tcW w:w="2520" w:type="dxa"/>
            <w:vAlign w:val="center"/>
          </w:tcPr>
          <w:p w14:paraId="68280DAE" w14:textId="5A77CCA4" w:rsidR="00BE70DB" w:rsidRDefault="00BE70DB" w:rsidP="00E43EA3">
            <w:r w:rsidRPr="00BE70DB">
              <w:t>Duplicate</w:t>
            </w:r>
          </w:p>
        </w:tc>
        <w:tc>
          <w:tcPr>
            <w:tcW w:w="3465" w:type="dxa"/>
            <w:vAlign w:val="center"/>
          </w:tcPr>
          <w:p w14:paraId="63A1CDE9" w14:textId="4C758C81" w:rsidR="00BE70DB" w:rsidRDefault="00BE70DB" w:rsidP="00474828">
            <w:r w:rsidRPr="00BE70DB">
              <w:t>Paper bị phát hiện trùng lặp hoặc gần giống với paper khác</w:t>
            </w:r>
          </w:p>
        </w:tc>
      </w:tr>
      <w:tr w:rsidR="00BE70DB" w14:paraId="0748101B" w14:textId="77777777" w:rsidTr="00BE70DB">
        <w:trPr>
          <w:trHeight w:val="567"/>
        </w:trPr>
        <w:tc>
          <w:tcPr>
            <w:tcW w:w="916" w:type="dxa"/>
            <w:vAlign w:val="center"/>
          </w:tcPr>
          <w:p w14:paraId="256721B0" w14:textId="441B67C1" w:rsidR="00BE70DB" w:rsidRDefault="00BE70DB" w:rsidP="008E4B09">
            <w:pPr>
              <w:jc w:val="center"/>
            </w:pPr>
            <w:r>
              <w:t>8</w:t>
            </w:r>
          </w:p>
        </w:tc>
        <w:tc>
          <w:tcPr>
            <w:tcW w:w="2342" w:type="dxa"/>
            <w:vAlign w:val="center"/>
          </w:tcPr>
          <w:p w14:paraId="00842AA4" w14:textId="223396E7" w:rsidR="00BE70DB" w:rsidRDefault="00BE70DB" w:rsidP="00474828">
            <w:r w:rsidRPr="00BE70DB">
              <w:t>Đã Xóa</w:t>
            </w:r>
          </w:p>
        </w:tc>
        <w:tc>
          <w:tcPr>
            <w:tcW w:w="2520" w:type="dxa"/>
            <w:vAlign w:val="center"/>
          </w:tcPr>
          <w:p w14:paraId="696496EA" w14:textId="09C262FF" w:rsidR="00BE70DB" w:rsidRDefault="00BE70DB" w:rsidP="00E43EA3">
            <w:r w:rsidRPr="00BE70DB">
              <w:t>Deleted</w:t>
            </w:r>
          </w:p>
        </w:tc>
        <w:tc>
          <w:tcPr>
            <w:tcW w:w="3465" w:type="dxa"/>
            <w:vAlign w:val="center"/>
          </w:tcPr>
          <w:p w14:paraId="52FE77D5" w14:textId="08C27E21" w:rsidR="00BE70DB" w:rsidRDefault="00406EEA" w:rsidP="00474828">
            <w:r w:rsidRPr="00406EEA">
              <w:t>Paper đã bị xóa khỏi hệ thống (admin xóa hoặc trùng hoàn toàn)</w:t>
            </w:r>
          </w:p>
        </w:tc>
      </w:tr>
    </w:tbl>
    <w:p w14:paraId="3AF5F68E" w14:textId="77777777" w:rsidR="008C4485" w:rsidRDefault="008C4485" w:rsidP="008C4485"/>
    <w:p w14:paraId="709BA77F" w14:textId="067F9A8A" w:rsidR="008C4485" w:rsidRDefault="008C4485" w:rsidP="008C4485">
      <w:pPr>
        <w:pStyle w:val="Heading2"/>
      </w:pPr>
      <w:bookmarkStart w:id="9" w:name="_Toc216724850"/>
      <w:r>
        <w:lastRenderedPageBreak/>
        <w:t>Danh sách biến cố / hành động</w:t>
      </w:r>
      <w:bookmarkEnd w:id="9"/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959"/>
        <w:gridCol w:w="3260"/>
        <w:gridCol w:w="2693"/>
        <w:gridCol w:w="2552"/>
      </w:tblGrid>
      <w:tr w:rsidR="00847659" w14:paraId="7D3E3051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7E764519" w14:textId="44788FA0" w:rsidR="00847659" w:rsidRPr="00847659" w:rsidRDefault="00847659" w:rsidP="008E4B09">
            <w:pPr>
              <w:spacing w:line="240" w:lineRule="auto"/>
              <w:jc w:val="center"/>
              <w:rPr>
                <w:b/>
                <w:bCs/>
              </w:rPr>
            </w:pPr>
            <w:r w:rsidRPr="00847659">
              <w:rPr>
                <w:b/>
                <w:bCs/>
              </w:rPr>
              <w:t>STT</w:t>
            </w:r>
          </w:p>
        </w:tc>
        <w:tc>
          <w:tcPr>
            <w:tcW w:w="3260" w:type="dxa"/>
            <w:vAlign w:val="center"/>
          </w:tcPr>
          <w:p w14:paraId="1A45CAE4" w14:textId="04254F46" w:rsidR="00847659" w:rsidRPr="00847659" w:rsidRDefault="00F65B4C" w:rsidP="008E4B0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Biến cố / Hành động</w:t>
            </w:r>
          </w:p>
        </w:tc>
        <w:tc>
          <w:tcPr>
            <w:tcW w:w="2693" w:type="dxa"/>
            <w:vAlign w:val="center"/>
          </w:tcPr>
          <w:p w14:paraId="02855B95" w14:textId="3BC8B59C" w:rsidR="00847659" w:rsidRPr="00847659" w:rsidRDefault="00F65B4C" w:rsidP="008E4B0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 nguồn</w:t>
            </w:r>
          </w:p>
        </w:tc>
        <w:tc>
          <w:tcPr>
            <w:tcW w:w="2552" w:type="dxa"/>
            <w:vAlign w:val="center"/>
          </w:tcPr>
          <w:p w14:paraId="511712EF" w14:textId="5D812621" w:rsidR="00847659" w:rsidRPr="00847659" w:rsidRDefault="00F65B4C" w:rsidP="008E4B0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Trạng thái đích</w:t>
            </w:r>
          </w:p>
        </w:tc>
      </w:tr>
      <w:tr w:rsidR="00847659" w14:paraId="032EFC4D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55D08DEF" w14:textId="7B21EDD0" w:rsidR="00847659" w:rsidRDefault="00F65B4C" w:rsidP="008E4B09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3CE1E310" w14:textId="469D14D6" w:rsidR="00847659" w:rsidRDefault="00E43EA3" w:rsidP="00474828">
            <w:pPr>
              <w:spacing w:line="240" w:lineRule="auto"/>
            </w:pPr>
            <w:r w:rsidRPr="00E43EA3">
              <w:t>Khởi tạo hệ thống</w:t>
            </w:r>
          </w:p>
        </w:tc>
        <w:tc>
          <w:tcPr>
            <w:tcW w:w="2693" w:type="dxa"/>
            <w:vAlign w:val="center"/>
          </w:tcPr>
          <w:p w14:paraId="40D0C377" w14:textId="071A97FD" w:rsidR="00847659" w:rsidRDefault="00ED15E5" w:rsidP="00474828">
            <w:pPr>
              <w:spacing w:line="240" w:lineRule="auto"/>
            </w:pPr>
            <w:r>
              <w:t>Start</w:t>
            </w:r>
          </w:p>
        </w:tc>
        <w:tc>
          <w:tcPr>
            <w:tcW w:w="2552" w:type="dxa"/>
            <w:vAlign w:val="center"/>
          </w:tcPr>
          <w:p w14:paraId="23E7803A" w14:textId="4E5C6A16" w:rsidR="00847659" w:rsidRDefault="00E43EA3" w:rsidP="00474828">
            <w:pPr>
              <w:spacing w:line="240" w:lineRule="auto"/>
            </w:pPr>
            <w:r w:rsidRPr="00E43EA3">
              <w:t>No Data</w:t>
            </w:r>
          </w:p>
        </w:tc>
      </w:tr>
      <w:tr w:rsidR="00847659" w14:paraId="07D63065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C91D789" w14:textId="5FAD4B48" w:rsidR="00847659" w:rsidRDefault="00F65B4C" w:rsidP="008E4B09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3260" w:type="dxa"/>
            <w:vAlign w:val="center"/>
          </w:tcPr>
          <w:p w14:paraId="42067A23" w14:textId="4328826B" w:rsidR="00847659" w:rsidRDefault="00E43EA3" w:rsidP="00474828">
            <w:pPr>
              <w:spacing w:line="240" w:lineRule="auto"/>
            </w:pPr>
            <w:r w:rsidRPr="00E43EA3">
              <w:t>Crawler lấy dữ liệu từ arXiv API</w:t>
            </w:r>
          </w:p>
        </w:tc>
        <w:tc>
          <w:tcPr>
            <w:tcW w:w="2693" w:type="dxa"/>
            <w:vAlign w:val="center"/>
          </w:tcPr>
          <w:p w14:paraId="0D88799E" w14:textId="5F3516A4" w:rsidR="00847659" w:rsidRDefault="00E43EA3" w:rsidP="00474828">
            <w:pPr>
              <w:spacing w:line="240" w:lineRule="auto"/>
            </w:pPr>
            <w:r w:rsidRPr="00E43EA3">
              <w:t>No Data</w:t>
            </w:r>
          </w:p>
        </w:tc>
        <w:tc>
          <w:tcPr>
            <w:tcW w:w="2552" w:type="dxa"/>
            <w:vAlign w:val="center"/>
          </w:tcPr>
          <w:p w14:paraId="47AE6143" w14:textId="0AA1D842" w:rsidR="00847659" w:rsidRDefault="00E43EA3" w:rsidP="00474828">
            <w:pPr>
              <w:spacing w:line="240" w:lineRule="auto"/>
            </w:pPr>
            <w:r w:rsidRPr="00E43EA3">
              <w:t>Crawled</w:t>
            </w:r>
          </w:p>
        </w:tc>
      </w:tr>
      <w:tr w:rsidR="00847659" w14:paraId="0351829A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F0B3921" w14:textId="162DF9C7" w:rsidR="00847659" w:rsidRDefault="00F65B4C" w:rsidP="008E4B09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3260" w:type="dxa"/>
            <w:vAlign w:val="center"/>
          </w:tcPr>
          <w:p w14:paraId="2C9B87CC" w14:textId="7508A68A" w:rsidR="00847659" w:rsidRDefault="00E43EA3" w:rsidP="00474828">
            <w:pPr>
              <w:spacing w:line="240" w:lineRule="auto"/>
            </w:pPr>
            <w:r w:rsidRPr="00E43EA3">
              <w:t>Crawler thất bại (retry)</w:t>
            </w:r>
          </w:p>
        </w:tc>
        <w:tc>
          <w:tcPr>
            <w:tcW w:w="2693" w:type="dxa"/>
            <w:vAlign w:val="center"/>
          </w:tcPr>
          <w:p w14:paraId="65B56AA8" w14:textId="7FB401DB" w:rsidR="00847659" w:rsidRDefault="00E43EA3" w:rsidP="00474828">
            <w:pPr>
              <w:spacing w:line="240" w:lineRule="auto"/>
            </w:pPr>
            <w:r w:rsidRPr="00E43EA3">
              <w:t>No Data</w:t>
            </w:r>
          </w:p>
        </w:tc>
        <w:tc>
          <w:tcPr>
            <w:tcW w:w="2552" w:type="dxa"/>
            <w:vAlign w:val="center"/>
          </w:tcPr>
          <w:p w14:paraId="7BC9AF28" w14:textId="58701081" w:rsidR="00847659" w:rsidRDefault="00E43EA3" w:rsidP="00474828">
            <w:pPr>
              <w:spacing w:line="240" w:lineRule="auto"/>
            </w:pPr>
            <w:r w:rsidRPr="00E43EA3">
              <w:t>No Data</w:t>
            </w:r>
          </w:p>
        </w:tc>
      </w:tr>
      <w:tr w:rsidR="00847659" w14:paraId="450EF8C1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690C052A" w14:textId="7CD3FAFD" w:rsidR="00847659" w:rsidRDefault="00F65B4C" w:rsidP="008E4B09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3260" w:type="dxa"/>
            <w:vAlign w:val="center"/>
          </w:tcPr>
          <w:p w14:paraId="0D2F1772" w14:textId="4B84E4F1" w:rsidR="00847659" w:rsidRDefault="00E43EA3" w:rsidP="00474828">
            <w:pPr>
              <w:spacing w:line="240" w:lineRule="auto"/>
            </w:pPr>
            <w:r w:rsidRPr="00E43EA3">
              <w:t>AI tóm tắt abstract thành công</w:t>
            </w:r>
          </w:p>
        </w:tc>
        <w:tc>
          <w:tcPr>
            <w:tcW w:w="2693" w:type="dxa"/>
            <w:vAlign w:val="center"/>
          </w:tcPr>
          <w:p w14:paraId="62A32C34" w14:textId="37262763" w:rsidR="00847659" w:rsidRDefault="00E43EA3" w:rsidP="00474828">
            <w:pPr>
              <w:spacing w:line="240" w:lineRule="auto"/>
            </w:pPr>
            <w:r w:rsidRPr="00E43EA3">
              <w:t>Crawled</w:t>
            </w:r>
          </w:p>
        </w:tc>
        <w:tc>
          <w:tcPr>
            <w:tcW w:w="2552" w:type="dxa"/>
            <w:vAlign w:val="center"/>
          </w:tcPr>
          <w:p w14:paraId="28E3C526" w14:textId="5C57AAA8" w:rsidR="00847659" w:rsidRDefault="00E43EA3" w:rsidP="00474828">
            <w:pPr>
              <w:spacing w:line="240" w:lineRule="auto"/>
            </w:pPr>
            <w:r w:rsidRPr="00E43EA3">
              <w:t>Summarized</w:t>
            </w:r>
          </w:p>
        </w:tc>
      </w:tr>
      <w:tr w:rsidR="00847659" w14:paraId="4B345572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6A69D58F" w14:textId="6B50C8D9" w:rsidR="00847659" w:rsidRDefault="00F65B4C" w:rsidP="008E4B09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3260" w:type="dxa"/>
            <w:vAlign w:val="center"/>
          </w:tcPr>
          <w:p w14:paraId="7932B9CB" w14:textId="708DF28B" w:rsidR="00847659" w:rsidRDefault="00E43EA3" w:rsidP="00474828">
            <w:pPr>
              <w:spacing w:line="240" w:lineRule="auto"/>
            </w:pPr>
            <w:r w:rsidRPr="00E43EA3">
              <w:t>AI tóm tắt thất bại (retry)</w:t>
            </w:r>
          </w:p>
        </w:tc>
        <w:tc>
          <w:tcPr>
            <w:tcW w:w="2693" w:type="dxa"/>
            <w:vAlign w:val="center"/>
          </w:tcPr>
          <w:p w14:paraId="2A0EA1B3" w14:textId="5CA58A85" w:rsidR="00847659" w:rsidRDefault="00E43EA3" w:rsidP="00474828">
            <w:pPr>
              <w:spacing w:line="240" w:lineRule="auto"/>
            </w:pPr>
            <w:r w:rsidRPr="00E43EA3">
              <w:t>AI tóm tắt thất bại (retry)</w:t>
            </w:r>
          </w:p>
        </w:tc>
        <w:tc>
          <w:tcPr>
            <w:tcW w:w="2552" w:type="dxa"/>
            <w:vAlign w:val="center"/>
          </w:tcPr>
          <w:p w14:paraId="0E5E1ABC" w14:textId="0E4F5F9F" w:rsidR="00847659" w:rsidRDefault="00E43EA3" w:rsidP="00474828">
            <w:pPr>
              <w:spacing w:line="240" w:lineRule="auto"/>
            </w:pPr>
            <w:r w:rsidRPr="00E43EA3">
              <w:t>Crawled</w:t>
            </w:r>
          </w:p>
        </w:tc>
      </w:tr>
      <w:tr w:rsidR="00F65B4C" w14:paraId="3CB8D078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1677DB3B" w14:textId="1536204D" w:rsidR="00F65B4C" w:rsidRDefault="00F65B4C" w:rsidP="008E4B09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3260" w:type="dxa"/>
            <w:vAlign w:val="center"/>
          </w:tcPr>
          <w:p w14:paraId="0F221245" w14:textId="5BB41C25" w:rsidR="00F65B4C" w:rsidRDefault="00E43EA3" w:rsidP="00474828">
            <w:pPr>
              <w:spacing w:line="240" w:lineRule="auto"/>
            </w:pPr>
            <w:r w:rsidRPr="00E43EA3">
              <w:t>AI phát hiện trùng khi crawl</w:t>
            </w:r>
          </w:p>
        </w:tc>
        <w:tc>
          <w:tcPr>
            <w:tcW w:w="2693" w:type="dxa"/>
            <w:vAlign w:val="center"/>
          </w:tcPr>
          <w:p w14:paraId="29239E82" w14:textId="2251765F" w:rsidR="00F65B4C" w:rsidRDefault="00E43EA3" w:rsidP="00474828">
            <w:pPr>
              <w:spacing w:line="240" w:lineRule="auto"/>
            </w:pPr>
            <w:r w:rsidRPr="00E43EA3">
              <w:t>Crawled</w:t>
            </w:r>
          </w:p>
        </w:tc>
        <w:tc>
          <w:tcPr>
            <w:tcW w:w="2552" w:type="dxa"/>
            <w:vAlign w:val="center"/>
          </w:tcPr>
          <w:p w14:paraId="5684B8F7" w14:textId="0283D159" w:rsidR="00F65B4C" w:rsidRDefault="00E43EA3" w:rsidP="00474828">
            <w:pPr>
              <w:spacing w:line="240" w:lineRule="auto"/>
            </w:pPr>
            <w:r w:rsidRPr="00E43EA3">
              <w:t>Duplicate</w:t>
            </w:r>
          </w:p>
        </w:tc>
      </w:tr>
      <w:tr w:rsidR="00F65B4C" w14:paraId="56B32A51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C5718BB" w14:textId="5881DA00" w:rsidR="00F65B4C" w:rsidRDefault="00F65B4C" w:rsidP="008E4B09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3260" w:type="dxa"/>
            <w:vAlign w:val="center"/>
          </w:tcPr>
          <w:p w14:paraId="745C9AC4" w14:textId="63D5F046" w:rsidR="00F65B4C" w:rsidRDefault="00E43EA3" w:rsidP="00474828">
            <w:pPr>
              <w:spacing w:line="240" w:lineRule="auto"/>
            </w:pPr>
            <w:r w:rsidRPr="00E43EA3">
              <w:t>Người dùng xem chi tiết</w:t>
            </w:r>
          </w:p>
        </w:tc>
        <w:tc>
          <w:tcPr>
            <w:tcW w:w="2693" w:type="dxa"/>
            <w:vAlign w:val="center"/>
          </w:tcPr>
          <w:p w14:paraId="1FAA536E" w14:textId="1FB5DF98" w:rsidR="00F65B4C" w:rsidRDefault="00E43EA3" w:rsidP="00474828">
            <w:pPr>
              <w:spacing w:line="240" w:lineRule="auto"/>
            </w:pPr>
            <w:r w:rsidRPr="00E43EA3">
              <w:t>Summarized</w:t>
            </w:r>
          </w:p>
        </w:tc>
        <w:tc>
          <w:tcPr>
            <w:tcW w:w="2552" w:type="dxa"/>
            <w:vAlign w:val="center"/>
          </w:tcPr>
          <w:p w14:paraId="644F711C" w14:textId="28901943" w:rsidR="00F65B4C" w:rsidRDefault="00E43EA3" w:rsidP="00474828">
            <w:pPr>
              <w:spacing w:line="240" w:lineRule="auto"/>
            </w:pPr>
            <w:r w:rsidRPr="00E43EA3">
              <w:t>Viewing</w:t>
            </w:r>
          </w:p>
        </w:tc>
      </w:tr>
      <w:tr w:rsidR="00F65B4C" w14:paraId="3621D51C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ED8B02C" w14:textId="08951C67" w:rsidR="00F65B4C" w:rsidRDefault="00F65B4C" w:rsidP="008E4B09"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w="3260" w:type="dxa"/>
            <w:vAlign w:val="center"/>
          </w:tcPr>
          <w:p w14:paraId="19EB4D39" w14:textId="76ED3D04" w:rsidR="00F65B4C" w:rsidRDefault="00E43EA3" w:rsidP="00474828">
            <w:pPr>
              <w:spacing w:line="240" w:lineRule="auto"/>
            </w:pPr>
            <w:r w:rsidRPr="00E43EA3">
              <w:t>Người dùng lưu vào yêu thích</w:t>
            </w:r>
          </w:p>
        </w:tc>
        <w:tc>
          <w:tcPr>
            <w:tcW w:w="2693" w:type="dxa"/>
            <w:vAlign w:val="center"/>
          </w:tcPr>
          <w:p w14:paraId="72FE30E3" w14:textId="16425B76" w:rsidR="00F65B4C" w:rsidRDefault="00E43EA3" w:rsidP="00474828">
            <w:pPr>
              <w:spacing w:line="240" w:lineRule="auto"/>
            </w:pPr>
            <w:r w:rsidRPr="00E43EA3">
              <w:t>Summarized</w:t>
            </w:r>
          </w:p>
        </w:tc>
        <w:tc>
          <w:tcPr>
            <w:tcW w:w="2552" w:type="dxa"/>
            <w:vAlign w:val="center"/>
          </w:tcPr>
          <w:p w14:paraId="1CA6629D" w14:textId="1BEAA949" w:rsidR="00F65B4C" w:rsidRDefault="00E43EA3" w:rsidP="00474828">
            <w:pPr>
              <w:spacing w:line="240" w:lineRule="auto"/>
            </w:pPr>
            <w:r w:rsidRPr="00E43EA3">
              <w:t>Favorited</w:t>
            </w:r>
          </w:p>
        </w:tc>
      </w:tr>
      <w:tr w:rsidR="00F65B4C" w14:paraId="00904473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49F9FD89" w14:textId="5B6F4C32" w:rsidR="00F65B4C" w:rsidRDefault="00F65B4C" w:rsidP="008E4B09">
            <w:pPr>
              <w:spacing w:line="240" w:lineRule="auto"/>
              <w:jc w:val="center"/>
            </w:pPr>
            <w:r>
              <w:t>9</w:t>
            </w:r>
          </w:p>
        </w:tc>
        <w:tc>
          <w:tcPr>
            <w:tcW w:w="3260" w:type="dxa"/>
            <w:vAlign w:val="center"/>
          </w:tcPr>
          <w:p w14:paraId="16803A47" w14:textId="4A79380A" w:rsidR="00F65B4C" w:rsidRDefault="00E43EA3" w:rsidP="00474828">
            <w:pPr>
              <w:spacing w:line="240" w:lineRule="auto"/>
            </w:pPr>
            <w:r w:rsidRPr="00E43EA3">
              <w:t>AI phát hiện trùng sau tóm tắt</w:t>
            </w:r>
          </w:p>
        </w:tc>
        <w:tc>
          <w:tcPr>
            <w:tcW w:w="2693" w:type="dxa"/>
            <w:vAlign w:val="center"/>
          </w:tcPr>
          <w:p w14:paraId="50487089" w14:textId="42AF7229" w:rsidR="00F65B4C" w:rsidRDefault="00E43EA3" w:rsidP="00474828">
            <w:pPr>
              <w:spacing w:line="240" w:lineRule="auto"/>
            </w:pPr>
            <w:r w:rsidRPr="00E43EA3">
              <w:t>Summarized</w:t>
            </w:r>
          </w:p>
        </w:tc>
        <w:tc>
          <w:tcPr>
            <w:tcW w:w="2552" w:type="dxa"/>
            <w:vAlign w:val="center"/>
          </w:tcPr>
          <w:p w14:paraId="06122133" w14:textId="520F6C0E" w:rsidR="00F65B4C" w:rsidRDefault="00E43EA3" w:rsidP="00474828">
            <w:pPr>
              <w:spacing w:line="240" w:lineRule="auto"/>
            </w:pPr>
            <w:r w:rsidRPr="00E43EA3">
              <w:t>Duplicate</w:t>
            </w:r>
          </w:p>
        </w:tc>
      </w:tr>
      <w:tr w:rsidR="00406EEA" w14:paraId="14997C1F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182BAF86" w14:textId="2BC5EFCF" w:rsidR="00406EEA" w:rsidRDefault="00406EEA" w:rsidP="008E4B09">
            <w:pPr>
              <w:jc w:val="center"/>
            </w:pPr>
            <w:r>
              <w:t>10</w:t>
            </w:r>
          </w:p>
        </w:tc>
        <w:tc>
          <w:tcPr>
            <w:tcW w:w="3260" w:type="dxa"/>
            <w:vAlign w:val="center"/>
          </w:tcPr>
          <w:p w14:paraId="5EF9644C" w14:textId="441D635A" w:rsidR="00406EEA" w:rsidRDefault="00E43EA3" w:rsidP="00474828">
            <w:r w:rsidRPr="00E43EA3">
              <w:t>Đánh dấu trùng, giữ lại paper</w:t>
            </w:r>
          </w:p>
        </w:tc>
        <w:tc>
          <w:tcPr>
            <w:tcW w:w="2693" w:type="dxa"/>
            <w:vAlign w:val="center"/>
          </w:tcPr>
          <w:p w14:paraId="20898F6D" w14:textId="0035B267" w:rsidR="00406EEA" w:rsidRDefault="00E43EA3" w:rsidP="00474828">
            <w:r w:rsidRPr="00E43EA3">
              <w:t>Duplicate</w:t>
            </w:r>
          </w:p>
        </w:tc>
        <w:tc>
          <w:tcPr>
            <w:tcW w:w="2552" w:type="dxa"/>
            <w:vAlign w:val="center"/>
          </w:tcPr>
          <w:p w14:paraId="58501DF1" w14:textId="372A1159" w:rsidR="00406EEA" w:rsidRDefault="00E43EA3" w:rsidP="00474828">
            <w:r w:rsidRPr="00E43EA3">
              <w:t>Crawled</w:t>
            </w:r>
          </w:p>
        </w:tc>
      </w:tr>
      <w:tr w:rsidR="00406EEA" w14:paraId="32F45C11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5F3B755F" w14:textId="4A0028D4" w:rsidR="00406EEA" w:rsidRDefault="00406EEA" w:rsidP="008E4B09">
            <w:pPr>
              <w:jc w:val="center"/>
            </w:pPr>
            <w:r>
              <w:t>11</w:t>
            </w:r>
          </w:p>
        </w:tc>
        <w:tc>
          <w:tcPr>
            <w:tcW w:w="3260" w:type="dxa"/>
            <w:vAlign w:val="center"/>
          </w:tcPr>
          <w:p w14:paraId="07129BA0" w14:textId="053CB313" w:rsidR="00406EEA" w:rsidRDefault="00E43EA3" w:rsidP="00474828">
            <w:r w:rsidRPr="00E43EA3">
              <w:t>Xóa paper trùng hoàn toàn</w:t>
            </w:r>
          </w:p>
        </w:tc>
        <w:tc>
          <w:tcPr>
            <w:tcW w:w="2693" w:type="dxa"/>
            <w:vAlign w:val="center"/>
          </w:tcPr>
          <w:p w14:paraId="6FE901FE" w14:textId="11784AEE" w:rsidR="00406EEA" w:rsidRDefault="00E43EA3" w:rsidP="00474828">
            <w:r w:rsidRPr="00E43EA3">
              <w:t>Duplicate</w:t>
            </w:r>
          </w:p>
        </w:tc>
        <w:tc>
          <w:tcPr>
            <w:tcW w:w="2552" w:type="dxa"/>
            <w:vAlign w:val="center"/>
          </w:tcPr>
          <w:p w14:paraId="58FE684E" w14:textId="6AE482A4" w:rsidR="00406EEA" w:rsidRDefault="00E43EA3" w:rsidP="00474828">
            <w:r w:rsidRPr="00E43EA3">
              <w:t>Deleted</w:t>
            </w:r>
          </w:p>
        </w:tc>
      </w:tr>
      <w:tr w:rsidR="00406EEA" w14:paraId="12359451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637CC8F2" w14:textId="28593E6C" w:rsidR="00406EEA" w:rsidRDefault="00406EEA" w:rsidP="008E4B09">
            <w:pPr>
              <w:jc w:val="center"/>
            </w:pPr>
            <w:r>
              <w:t>12</w:t>
            </w:r>
          </w:p>
        </w:tc>
        <w:tc>
          <w:tcPr>
            <w:tcW w:w="3260" w:type="dxa"/>
            <w:vAlign w:val="center"/>
          </w:tcPr>
          <w:p w14:paraId="4535E4C6" w14:textId="11DFC38F" w:rsidR="00406EEA" w:rsidRDefault="00E43EA3" w:rsidP="00474828">
            <w:r w:rsidRPr="00E43EA3">
              <w:t>Lưu vào yêu thích</w:t>
            </w:r>
          </w:p>
        </w:tc>
        <w:tc>
          <w:tcPr>
            <w:tcW w:w="2693" w:type="dxa"/>
            <w:vAlign w:val="center"/>
          </w:tcPr>
          <w:p w14:paraId="3F96593F" w14:textId="113378DC" w:rsidR="00406EEA" w:rsidRDefault="00E43EA3" w:rsidP="00474828">
            <w:r w:rsidRPr="00E43EA3">
              <w:t>Viewing</w:t>
            </w:r>
          </w:p>
        </w:tc>
        <w:tc>
          <w:tcPr>
            <w:tcW w:w="2552" w:type="dxa"/>
            <w:vAlign w:val="center"/>
          </w:tcPr>
          <w:p w14:paraId="05EA8D26" w14:textId="5DE18636" w:rsidR="00406EEA" w:rsidRDefault="00E43EA3" w:rsidP="00474828">
            <w:r w:rsidRPr="00E43EA3">
              <w:t>Favorited</w:t>
            </w:r>
          </w:p>
        </w:tc>
      </w:tr>
      <w:tr w:rsidR="00406EEA" w14:paraId="590E7AF9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2C87B308" w14:textId="16793833" w:rsidR="00406EEA" w:rsidRDefault="00406EEA" w:rsidP="008E4B09">
            <w:pPr>
              <w:jc w:val="center"/>
            </w:pPr>
            <w:r>
              <w:t>13</w:t>
            </w:r>
          </w:p>
        </w:tc>
        <w:tc>
          <w:tcPr>
            <w:tcW w:w="3260" w:type="dxa"/>
            <w:vAlign w:val="center"/>
          </w:tcPr>
          <w:p w14:paraId="6CEBF7F2" w14:textId="36186B72" w:rsidR="00406EEA" w:rsidRDefault="00E43EA3" w:rsidP="00474828">
            <w:r w:rsidRPr="00E43EA3">
              <w:t>Chấm điểm / đánh giá</w:t>
            </w:r>
          </w:p>
        </w:tc>
        <w:tc>
          <w:tcPr>
            <w:tcW w:w="2693" w:type="dxa"/>
            <w:vAlign w:val="center"/>
          </w:tcPr>
          <w:p w14:paraId="3393E80A" w14:textId="79F06816" w:rsidR="00406EEA" w:rsidRDefault="00E43EA3" w:rsidP="00474828">
            <w:r w:rsidRPr="00E43EA3">
              <w:t>Viewing</w:t>
            </w:r>
          </w:p>
        </w:tc>
        <w:tc>
          <w:tcPr>
            <w:tcW w:w="2552" w:type="dxa"/>
            <w:vAlign w:val="center"/>
          </w:tcPr>
          <w:p w14:paraId="4C399B7A" w14:textId="7B022EC6" w:rsidR="00406EEA" w:rsidRDefault="00E43EA3" w:rsidP="00474828">
            <w:r w:rsidRPr="00E43EA3">
              <w:t>Rated</w:t>
            </w:r>
          </w:p>
        </w:tc>
      </w:tr>
      <w:tr w:rsidR="00406EEA" w14:paraId="4A0710B5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1B9092A1" w14:textId="66642CBA" w:rsidR="00406EEA" w:rsidRDefault="00406EEA" w:rsidP="008E4B09">
            <w:pPr>
              <w:jc w:val="center"/>
            </w:pPr>
            <w:r>
              <w:t>14</w:t>
            </w:r>
          </w:p>
        </w:tc>
        <w:tc>
          <w:tcPr>
            <w:tcW w:w="3260" w:type="dxa"/>
            <w:vAlign w:val="center"/>
          </w:tcPr>
          <w:p w14:paraId="1455DABF" w14:textId="4C834BC8" w:rsidR="00406EEA" w:rsidRDefault="00E43EA3" w:rsidP="00474828">
            <w:r w:rsidRPr="00E43EA3">
              <w:t>Quay lại danh sách</w:t>
            </w:r>
          </w:p>
        </w:tc>
        <w:tc>
          <w:tcPr>
            <w:tcW w:w="2693" w:type="dxa"/>
            <w:vAlign w:val="center"/>
          </w:tcPr>
          <w:p w14:paraId="3CB583F7" w14:textId="73949DBC" w:rsidR="00406EEA" w:rsidRDefault="00E43EA3" w:rsidP="00474828">
            <w:r w:rsidRPr="00E43EA3">
              <w:t>Viewing</w:t>
            </w:r>
          </w:p>
        </w:tc>
        <w:tc>
          <w:tcPr>
            <w:tcW w:w="2552" w:type="dxa"/>
            <w:vAlign w:val="center"/>
          </w:tcPr>
          <w:p w14:paraId="1A946583" w14:textId="2D370F77" w:rsidR="00406EEA" w:rsidRDefault="00E43EA3" w:rsidP="00474828">
            <w:r w:rsidRPr="00E43EA3">
              <w:t>Summarized</w:t>
            </w:r>
          </w:p>
        </w:tc>
      </w:tr>
      <w:tr w:rsidR="00406EEA" w14:paraId="27982B76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0C18B97D" w14:textId="370C4EEE" w:rsidR="00406EEA" w:rsidRDefault="00406EEA" w:rsidP="008E4B09">
            <w:pPr>
              <w:jc w:val="center"/>
            </w:pPr>
            <w:r>
              <w:t>15</w:t>
            </w:r>
          </w:p>
        </w:tc>
        <w:tc>
          <w:tcPr>
            <w:tcW w:w="3260" w:type="dxa"/>
            <w:vAlign w:val="center"/>
          </w:tcPr>
          <w:p w14:paraId="2B9099B2" w14:textId="667ECA93" w:rsidR="00406EEA" w:rsidRDefault="00E43EA3" w:rsidP="00474828">
            <w:r w:rsidRPr="00E43EA3">
              <w:t>Bỏ yêu thích, tiếp tục xem</w:t>
            </w:r>
          </w:p>
        </w:tc>
        <w:tc>
          <w:tcPr>
            <w:tcW w:w="2693" w:type="dxa"/>
            <w:vAlign w:val="center"/>
          </w:tcPr>
          <w:p w14:paraId="65651EB9" w14:textId="0F21D62C" w:rsidR="00406EEA" w:rsidRDefault="00E43EA3" w:rsidP="00474828">
            <w:r w:rsidRPr="00E43EA3">
              <w:t>Favorited</w:t>
            </w:r>
          </w:p>
        </w:tc>
        <w:tc>
          <w:tcPr>
            <w:tcW w:w="2552" w:type="dxa"/>
            <w:vAlign w:val="center"/>
          </w:tcPr>
          <w:p w14:paraId="73588FF9" w14:textId="1AA6DF46" w:rsidR="00406EEA" w:rsidRDefault="00E43EA3" w:rsidP="00474828">
            <w:r w:rsidRPr="00E43EA3">
              <w:t>Viewing</w:t>
            </w:r>
          </w:p>
        </w:tc>
      </w:tr>
      <w:tr w:rsidR="00406EEA" w14:paraId="63DD298D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13C805D7" w14:textId="2F1C92D2" w:rsidR="00406EEA" w:rsidRDefault="00406EEA" w:rsidP="008E4B09">
            <w:pPr>
              <w:jc w:val="center"/>
            </w:pPr>
            <w:r>
              <w:t>16</w:t>
            </w:r>
          </w:p>
        </w:tc>
        <w:tc>
          <w:tcPr>
            <w:tcW w:w="3260" w:type="dxa"/>
            <w:vAlign w:val="center"/>
          </w:tcPr>
          <w:p w14:paraId="7B94D6E1" w14:textId="39DA8D56" w:rsidR="00406EEA" w:rsidRDefault="00E43EA3" w:rsidP="00474828">
            <w:r w:rsidRPr="00E43EA3">
              <w:t>Chấm điểm paper yêu thích</w:t>
            </w:r>
          </w:p>
        </w:tc>
        <w:tc>
          <w:tcPr>
            <w:tcW w:w="2693" w:type="dxa"/>
            <w:vAlign w:val="center"/>
          </w:tcPr>
          <w:p w14:paraId="18046469" w14:textId="0EAD75A0" w:rsidR="00406EEA" w:rsidRDefault="00E43EA3" w:rsidP="00474828">
            <w:r w:rsidRPr="00E43EA3">
              <w:t>Favorited</w:t>
            </w:r>
          </w:p>
        </w:tc>
        <w:tc>
          <w:tcPr>
            <w:tcW w:w="2552" w:type="dxa"/>
            <w:vAlign w:val="center"/>
          </w:tcPr>
          <w:p w14:paraId="7B8CCE8E" w14:textId="69559AFF" w:rsidR="00406EEA" w:rsidRDefault="00E43EA3" w:rsidP="00474828">
            <w:r w:rsidRPr="00E43EA3">
              <w:t>Rated</w:t>
            </w:r>
          </w:p>
        </w:tc>
      </w:tr>
      <w:tr w:rsidR="00406EEA" w14:paraId="22F3E953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68FEBC0" w14:textId="3FFC862E" w:rsidR="00406EEA" w:rsidRDefault="00406EEA" w:rsidP="008E4B09">
            <w:pPr>
              <w:jc w:val="center"/>
            </w:pPr>
            <w:r>
              <w:t>17</w:t>
            </w:r>
          </w:p>
        </w:tc>
        <w:tc>
          <w:tcPr>
            <w:tcW w:w="3260" w:type="dxa"/>
            <w:vAlign w:val="center"/>
          </w:tcPr>
          <w:p w14:paraId="4A54034F" w14:textId="6DD1A844" w:rsidR="00406EEA" w:rsidRDefault="00E43EA3" w:rsidP="00474828">
            <w:r w:rsidRPr="00E43EA3">
              <w:t>Bỏ yêu thích hoàn toàn</w:t>
            </w:r>
          </w:p>
        </w:tc>
        <w:tc>
          <w:tcPr>
            <w:tcW w:w="2693" w:type="dxa"/>
            <w:vAlign w:val="center"/>
          </w:tcPr>
          <w:p w14:paraId="140FD062" w14:textId="6529A8CB" w:rsidR="00406EEA" w:rsidRDefault="00E43EA3" w:rsidP="00474828">
            <w:r w:rsidRPr="00E43EA3">
              <w:t>Favorited</w:t>
            </w:r>
          </w:p>
        </w:tc>
        <w:tc>
          <w:tcPr>
            <w:tcW w:w="2552" w:type="dxa"/>
            <w:vAlign w:val="center"/>
          </w:tcPr>
          <w:p w14:paraId="3DB9FB8B" w14:textId="125ED1FC" w:rsidR="00406EEA" w:rsidRDefault="00E43EA3" w:rsidP="00474828">
            <w:r w:rsidRPr="00E43EA3">
              <w:t>Summarized</w:t>
            </w:r>
          </w:p>
        </w:tc>
      </w:tr>
      <w:tr w:rsidR="00406EEA" w14:paraId="597B4EF3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024AE93A" w14:textId="04BDFA05" w:rsidR="00406EEA" w:rsidRDefault="00406EEA" w:rsidP="008E4B09">
            <w:pPr>
              <w:jc w:val="center"/>
            </w:pPr>
            <w:r>
              <w:t>18</w:t>
            </w:r>
          </w:p>
        </w:tc>
        <w:tc>
          <w:tcPr>
            <w:tcW w:w="3260" w:type="dxa"/>
            <w:vAlign w:val="center"/>
          </w:tcPr>
          <w:p w14:paraId="0EE201E8" w14:textId="7C439E9E" w:rsidR="00406EEA" w:rsidRDefault="00E43EA3" w:rsidP="00474828">
            <w:r w:rsidRPr="00E43EA3">
              <w:t>Vẫn giữ trong yêu thích</w:t>
            </w:r>
          </w:p>
        </w:tc>
        <w:tc>
          <w:tcPr>
            <w:tcW w:w="2693" w:type="dxa"/>
            <w:vAlign w:val="center"/>
          </w:tcPr>
          <w:p w14:paraId="0F6FDEBA" w14:textId="2DED6E52" w:rsidR="00406EEA" w:rsidRDefault="00E43EA3" w:rsidP="00474828">
            <w:r w:rsidRPr="00E43EA3">
              <w:t>Rated</w:t>
            </w:r>
          </w:p>
        </w:tc>
        <w:tc>
          <w:tcPr>
            <w:tcW w:w="2552" w:type="dxa"/>
            <w:vAlign w:val="center"/>
          </w:tcPr>
          <w:p w14:paraId="51C04DF3" w14:textId="220315E5" w:rsidR="00406EEA" w:rsidRDefault="00E43EA3" w:rsidP="00474828">
            <w:r w:rsidRPr="00E43EA3">
              <w:t>Favorited</w:t>
            </w:r>
          </w:p>
        </w:tc>
      </w:tr>
      <w:tr w:rsidR="00406EEA" w14:paraId="2CCBC583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6A909ACA" w14:textId="701590EA" w:rsidR="00406EEA" w:rsidRDefault="00406EEA" w:rsidP="008E4B09">
            <w:pPr>
              <w:jc w:val="center"/>
            </w:pPr>
            <w:r>
              <w:t>19</w:t>
            </w:r>
          </w:p>
        </w:tc>
        <w:tc>
          <w:tcPr>
            <w:tcW w:w="3260" w:type="dxa"/>
            <w:vAlign w:val="center"/>
          </w:tcPr>
          <w:p w14:paraId="488F2168" w14:textId="32D9F065" w:rsidR="00406EEA" w:rsidRDefault="00E43EA3" w:rsidP="00474828">
            <w:r w:rsidRPr="00E43EA3">
              <w:t>Bỏ yêu thích, chỉ xem</w:t>
            </w:r>
          </w:p>
        </w:tc>
        <w:tc>
          <w:tcPr>
            <w:tcW w:w="2693" w:type="dxa"/>
            <w:vAlign w:val="center"/>
          </w:tcPr>
          <w:p w14:paraId="36016D72" w14:textId="3BAA5117" w:rsidR="00406EEA" w:rsidRDefault="00E43EA3" w:rsidP="00474828">
            <w:r w:rsidRPr="00E43EA3">
              <w:t>Rated</w:t>
            </w:r>
          </w:p>
        </w:tc>
        <w:tc>
          <w:tcPr>
            <w:tcW w:w="2552" w:type="dxa"/>
            <w:vAlign w:val="center"/>
          </w:tcPr>
          <w:p w14:paraId="6FD08002" w14:textId="39BAEFC4" w:rsidR="00406EEA" w:rsidRDefault="00E43EA3" w:rsidP="00474828">
            <w:r w:rsidRPr="00E43EA3">
              <w:t>Viewing</w:t>
            </w:r>
          </w:p>
        </w:tc>
      </w:tr>
      <w:tr w:rsidR="00406EEA" w14:paraId="3008A1D3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8BF959B" w14:textId="779785A8" w:rsidR="00406EEA" w:rsidRDefault="00406EEA" w:rsidP="008E4B09">
            <w:pPr>
              <w:jc w:val="center"/>
            </w:pPr>
            <w:r>
              <w:t>20</w:t>
            </w:r>
          </w:p>
        </w:tc>
        <w:tc>
          <w:tcPr>
            <w:tcW w:w="3260" w:type="dxa"/>
            <w:vAlign w:val="center"/>
          </w:tcPr>
          <w:p w14:paraId="28DB1C33" w14:textId="694B017C" w:rsidR="00406EEA" w:rsidRDefault="00E43EA3" w:rsidP="00474828">
            <w:r w:rsidRPr="00E43EA3">
              <w:t>Admin xóa paper</w:t>
            </w:r>
          </w:p>
        </w:tc>
        <w:tc>
          <w:tcPr>
            <w:tcW w:w="2693" w:type="dxa"/>
            <w:vAlign w:val="center"/>
          </w:tcPr>
          <w:p w14:paraId="78D58F8A" w14:textId="47A86FCA" w:rsidR="00406EEA" w:rsidRDefault="00E43EA3" w:rsidP="00474828">
            <w:r w:rsidRPr="00E43EA3">
              <w:t>Summarized</w:t>
            </w:r>
          </w:p>
        </w:tc>
        <w:tc>
          <w:tcPr>
            <w:tcW w:w="2552" w:type="dxa"/>
            <w:vAlign w:val="center"/>
          </w:tcPr>
          <w:p w14:paraId="33F0981F" w14:textId="7E172EAA" w:rsidR="00406EEA" w:rsidRDefault="00E43EA3" w:rsidP="00474828">
            <w:r w:rsidRPr="00E43EA3">
              <w:t>Deleted</w:t>
            </w:r>
          </w:p>
        </w:tc>
      </w:tr>
      <w:tr w:rsidR="00406EEA" w14:paraId="781E56A5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5634D6D8" w14:textId="21BEEA7A" w:rsidR="00406EEA" w:rsidRDefault="00406EEA" w:rsidP="008E4B09">
            <w:pPr>
              <w:jc w:val="center"/>
            </w:pPr>
            <w:r>
              <w:t>21</w:t>
            </w:r>
          </w:p>
        </w:tc>
        <w:tc>
          <w:tcPr>
            <w:tcW w:w="3260" w:type="dxa"/>
            <w:vAlign w:val="center"/>
          </w:tcPr>
          <w:p w14:paraId="44230957" w14:textId="318C9622" w:rsidR="00406EEA" w:rsidRDefault="00E43EA3" w:rsidP="00474828">
            <w:r w:rsidRPr="00E43EA3">
              <w:t>Xóa paper khỏi hệ thống</w:t>
            </w:r>
          </w:p>
        </w:tc>
        <w:tc>
          <w:tcPr>
            <w:tcW w:w="2693" w:type="dxa"/>
            <w:vAlign w:val="center"/>
          </w:tcPr>
          <w:p w14:paraId="0F2A2587" w14:textId="410B3CA9" w:rsidR="00406EEA" w:rsidRDefault="00E43EA3" w:rsidP="00474828">
            <w:r w:rsidRPr="00E43EA3">
              <w:t>Favorited</w:t>
            </w:r>
          </w:p>
        </w:tc>
        <w:tc>
          <w:tcPr>
            <w:tcW w:w="2552" w:type="dxa"/>
            <w:vAlign w:val="center"/>
          </w:tcPr>
          <w:p w14:paraId="5EEE5421" w14:textId="2C01A28A" w:rsidR="00406EEA" w:rsidRDefault="00E43EA3" w:rsidP="00474828">
            <w:r w:rsidRPr="00E43EA3">
              <w:t>Deleted</w:t>
            </w:r>
          </w:p>
        </w:tc>
      </w:tr>
      <w:tr w:rsidR="00406EEA" w14:paraId="29C9A4F6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EEEDDEB" w14:textId="1B443402" w:rsidR="00406EEA" w:rsidRDefault="00406EEA" w:rsidP="008E4B09">
            <w:pPr>
              <w:jc w:val="center"/>
            </w:pPr>
            <w:r>
              <w:lastRenderedPageBreak/>
              <w:t>22</w:t>
            </w:r>
          </w:p>
        </w:tc>
        <w:tc>
          <w:tcPr>
            <w:tcW w:w="3260" w:type="dxa"/>
            <w:vAlign w:val="center"/>
          </w:tcPr>
          <w:p w14:paraId="6CC46273" w14:textId="06216712" w:rsidR="00406EEA" w:rsidRDefault="00E43EA3" w:rsidP="00474828">
            <w:r w:rsidRPr="00E43EA3">
              <w:t>Xóa paper khỏi hệ thống</w:t>
            </w:r>
          </w:p>
        </w:tc>
        <w:tc>
          <w:tcPr>
            <w:tcW w:w="2693" w:type="dxa"/>
            <w:vAlign w:val="center"/>
          </w:tcPr>
          <w:p w14:paraId="4501CD10" w14:textId="2639E70E" w:rsidR="00406EEA" w:rsidRDefault="00E43EA3" w:rsidP="00474828">
            <w:r w:rsidRPr="00E43EA3">
              <w:t>Rated</w:t>
            </w:r>
          </w:p>
        </w:tc>
        <w:tc>
          <w:tcPr>
            <w:tcW w:w="2552" w:type="dxa"/>
            <w:vAlign w:val="center"/>
          </w:tcPr>
          <w:p w14:paraId="7124BF3E" w14:textId="5AE8EDAF" w:rsidR="00406EEA" w:rsidRDefault="00E43EA3" w:rsidP="00474828">
            <w:r w:rsidRPr="00E43EA3">
              <w:t>Deleted</w:t>
            </w:r>
          </w:p>
        </w:tc>
      </w:tr>
      <w:tr w:rsidR="00406EEA" w14:paraId="6D977CE2" w14:textId="77777777" w:rsidTr="008E4B09">
        <w:trPr>
          <w:trHeight w:val="567"/>
        </w:trPr>
        <w:tc>
          <w:tcPr>
            <w:tcW w:w="959" w:type="dxa"/>
            <w:vAlign w:val="center"/>
          </w:tcPr>
          <w:p w14:paraId="37CA3986" w14:textId="70841999" w:rsidR="00406EEA" w:rsidRDefault="00406EEA" w:rsidP="008E4B09">
            <w:pPr>
              <w:jc w:val="center"/>
            </w:pPr>
            <w:r>
              <w:t>23</w:t>
            </w:r>
          </w:p>
        </w:tc>
        <w:tc>
          <w:tcPr>
            <w:tcW w:w="3260" w:type="dxa"/>
            <w:vAlign w:val="center"/>
          </w:tcPr>
          <w:p w14:paraId="640DA072" w14:textId="35CE690F" w:rsidR="00406EEA" w:rsidRDefault="00E43EA3" w:rsidP="00474828">
            <w:r w:rsidRPr="00E43EA3">
              <w:t>Paper bị xóa vĩnh viễn</w:t>
            </w:r>
          </w:p>
        </w:tc>
        <w:tc>
          <w:tcPr>
            <w:tcW w:w="2693" w:type="dxa"/>
            <w:vAlign w:val="center"/>
          </w:tcPr>
          <w:p w14:paraId="79D11C4A" w14:textId="55ED2915" w:rsidR="00406EEA" w:rsidRDefault="00E43EA3" w:rsidP="00474828">
            <w:r w:rsidRPr="00E43EA3">
              <w:t>Deleted</w:t>
            </w:r>
          </w:p>
        </w:tc>
        <w:tc>
          <w:tcPr>
            <w:tcW w:w="2552" w:type="dxa"/>
            <w:vAlign w:val="center"/>
          </w:tcPr>
          <w:p w14:paraId="66372BC8" w14:textId="05905BBF" w:rsidR="00406EEA" w:rsidRDefault="00E43EA3" w:rsidP="00474828">
            <w:r w:rsidRPr="00E43EA3">
              <w:t>End</w:t>
            </w:r>
          </w:p>
        </w:tc>
      </w:tr>
    </w:tbl>
    <w:p w14:paraId="212D2698" w14:textId="77777777" w:rsidR="008C4485" w:rsidRDefault="008C4485" w:rsidP="008E4B09">
      <w:pPr>
        <w:pStyle w:val="Nidung"/>
      </w:pPr>
    </w:p>
    <w:p w14:paraId="79062B0C" w14:textId="77777777" w:rsidR="008C4485" w:rsidRPr="008C4485" w:rsidRDefault="008C4485" w:rsidP="008E4B09">
      <w:pPr>
        <w:pStyle w:val="Nidung"/>
      </w:pPr>
    </w:p>
    <w:p w14:paraId="5F43284D" w14:textId="77777777" w:rsidR="008C4485" w:rsidRPr="00A015EC" w:rsidRDefault="008C4485" w:rsidP="008E4B09">
      <w:pPr>
        <w:pStyle w:val="Nidung"/>
        <w:rPr>
          <w:i/>
          <w:color w:val="0000FF"/>
        </w:rPr>
      </w:pPr>
    </w:p>
    <w:sectPr w:rsidR="008C4485" w:rsidRPr="00A015EC" w:rsidSect="00746ED1">
      <w:headerReference w:type="default" r:id="rId12"/>
      <w:footerReference w:type="default" r:id="rId13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D1BC5" w14:textId="77777777" w:rsidR="00AC5466" w:rsidRPr="006F0E9A" w:rsidRDefault="00AC5466">
      <w:r w:rsidRPr="006F0E9A">
        <w:separator/>
      </w:r>
    </w:p>
  </w:endnote>
  <w:endnote w:type="continuationSeparator" w:id="0">
    <w:p w14:paraId="7B7263BF" w14:textId="77777777" w:rsidR="00AC5466" w:rsidRPr="006F0E9A" w:rsidRDefault="00AC5466">
      <w:r w:rsidRPr="006F0E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BCAD0" w14:textId="77777777" w:rsidR="00746ED1" w:rsidRPr="006F0E9A" w:rsidRDefault="000A272D">
    <w:pPr>
      <w:pStyle w:val="Footer"/>
    </w:pPr>
    <w:r w:rsidRPr="006F0E9A">
      <w:drawing>
        <wp:anchor distT="0" distB="0" distL="114300" distR="114300" simplePos="0" relativeHeight="251663360" behindDoc="0" locked="0" layoutInCell="1" allowOverlap="1" wp14:anchorId="4DDBC48D" wp14:editId="03103C8E">
          <wp:simplePos x="0" y="0"/>
          <wp:positionH relativeFrom="column">
            <wp:posOffset>-909955</wp:posOffset>
          </wp:positionH>
          <wp:positionV relativeFrom="paragraph">
            <wp:posOffset>-366395</wp:posOffset>
          </wp:positionV>
          <wp:extent cx="8323307" cy="992937"/>
          <wp:effectExtent l="0" t="0" r="0" b="0"/>
          <wp:wrapNone/>
          <wp:docPr id="4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23307" cy="9929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FD06E2" w:rsidRPr="006F0E9A" w14:paraId="7A9E5550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41A100BD" w14:textId="77777777" w:rsidR="00FD06E2" w:rsidRPr="006F0E9A" w:rsidRDefault="00746ED1" w:rsidP="00565DFE">
          <w:r w:rsidRPr="006F0E9A">
            <w:drawing>
              <wp:anchor distT="0" distB="0" distL="114300" distR="114300" simplePos="0" relativeHeight="251666432" behindDoc="1" locked="0" layoutInCell="1" allowOverlap="1" wp14:anchorId="661B2269" wp14:editId="3A04117A">
                <wp:simplePos x="0" y="0"/>
                <wp:positionH relativeFrom="column">
                  <wp:posOffset>-914400</wp:posOffset>
                </wp:positionH>
                <wp:positionV relativeFrom="paragraph">
                  <wp:posOffset>-102870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58A63078" w14:textId="77777777" w:rsidR="00FD06E2" w:rsidRPr="006F0E9A" w:rsidRDefault="00FD06E2" w:rsidP="00565DFE">
          <w:pPr>
            <w:jc w:val="right"/>
          </w:pPr>
          <w:r w:rsidRPr="006F0E9A">
            <w:t xml:space="preserve">Trang </w:t>
          </w:r>
          <w:r w:rsidRPr="006F0E9A">
            <w:rPr>
              <w:rStyle w:val="PageNumber"/>
            </w:rPr>
            <w:fldChar w:fldCharType="begin"/>
          </w:r>
          <w:r w:rsidRPr="006F0E9A">
            <w:rPr>
              <w:rStyle w:val="PageNumber"/>
            </w:rPr>
            <w:instrText xml:space="preserve">page </w:instrText>
          </w:r>
          <w:r w:rsidRPr="006F0E9A">
            <w:rPr>
              <w:rStyle w:val="PageNumber"/>
            </w:rPr>
            <w:fldChar w:fldCharType="separate"/>
          </w:r>
          <w:r w:rsidR="00D52AFF" w:rsidRPr="006F0E9A">
            <w:rPr>
              <w:rStyle w:val="PageNumber"/>
            </w:rPr>
            <w:t>2</w:t>
          </w:r>
          <w:r w:rsidRPr="006F0E9A">
            <w:rPr>
              <w:rStyle w:val="PageNumber"/>
            </w:rPr>
            <w:fldChar w:fldCharType="end"/>
          </w:r>
        </w:p>
      </w:tc>
    </w:tr>
  </w:tbl>
  <w:p w14:paraId="273BE995" w14:textId="77777777" w:rsidR="00FD06E2" w:rsidRPr="006F0E9A" w:rsidRDefault="00FD06E2" w:rsidP="00376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055A" w14:textId="77777777" w:rsidR="00AC5466" w:rsidRPr="006F0E9A" w:rsidRDefault="00AC5466">
      <w:r w:rsidRPr="006F0E9A">
        <w:separator/>
      </w:r>
    </w:p>
  </w:footnote>
  <w:footnote w:type="continuationSeparator" w:id="0">
    <w:p w14:paraId="43E5347F" w14:textId="77777777" w:rsidR="00AC5466" w:rsidRPr="006F0E9A" w:rsidRDefault="00AC5466">
      <w:r w:rsidRPr="006F0E9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3A4F" w14:textId="77777777" w:rsidR="00746ED1" w:rsidRPr="006F0E9A" w:rsidRDefault="00746ED1" w:rsidP="00746ED1">
    <w:pPr>
      <w:pStyle w:val="Header"/>
    </w:pPr>
    <w:r w:rsidRPr="006F0E9A">
      <mc:AlternateContent>
        <mc:Choice Requires="wps">
          <w:drawing>
            <wp:anchor distT="0" distB="0" distL="114300" distR="114300" simplePos="0" relativeHeight="251655168" behindDoc="0" locked="0" layoutInCell="1" allowOverlap="1" wp14:anchorId="1099D555" wp14:editId="7899C956">
              <wp:simplePos x="0" y="0"/>
              <wp:positionH relativeFrom="page">
                <wp:posOffset>-1</wp:posOffset>
              </wp:positionH>
              <wp:positionV relativeFrom="page">
                <wp:posOffset>9526</wp:posOffset>
              </wp:positionV>
              <wp:extent cx="1183005" cy="10344150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44150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2EB13A" id="Freeform 1" o:spid="_x0000_s1026" style="position:absolute;margin-left:0;margin-top:.75pt;width:93.15pt;height:814.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44150;1183005,10344150;1183005,0" o:connectangles="0,0,0,0,0"/>
              <w10:wrap anchorx="page" anchory="page"/>
            </v:shape>
          </w:pict>
        </mc:Fallback>
      </mc:AlternateContent>
    </w:r>
    <w:r w:rsidRPr="006F0E9A">
      <w:drawing>
        <wp:anchor distT="0" distB="0" distL="114300" distR="114300" simplePos="0" relativeHeight="251659264" behindDoc="0" locked="0" layoutInCell="1" allowOverlap="1" wp14:anchorId="3ECDCF92" wp14:editId="78A0DA18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84BBF2B" w14:textId="77777777" w:rsidR="00746ED1" w:rsidRPr="006F0E9A" w:rsidRDefault="00746ED1" w:rsidP="00746ED1">
    <w:pPr>
      <w:pStyle w:val="Title"/>
    </w:pPr>
  </w:p>
  <w:p w14:paraId="1CF19FA0" w14:textId="77777777" w:rsidR="00746ED1" w:rsidRPr="006F0E9A" w:rsidRDefault="00746ED1" w:rsidP="00746ED1"/>
  <w:p w14:paraId="7C859024" w14:textId="1B86EA4A" w:rsidR="00746ED1" w:rsidRPr="006F0E9A" w:rsidRDefault="008E5742" w:rsidP="00746ED1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:lang w:val="en-GB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r w:rsidRPr="006F0E9A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:lang w:val="en-GB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Nhập môn công nghệ phần mềm</w:t>
    </w:r>
  </w:p>
  <w:p w14:paraId="2AF7BF2C" w14:textId="77777777" w:rsidR="00746ED1" w:rsidRPr="006F0E9A" w:rsidRDefault="00746ED1" w:rsidP="00746ED1">
    <w:pPr>
      <w:pStyle w:val="Header"/>
      <w:rPr>
        <w:rFonts w:eastAsia="Tahoma"/>
      </w:rPr>
    </w:pPr>
  </w:p>
  <w:p w14:paraId="7D6DCBD4" w14:textId="77777777" w:rsidR="00FB6741" w:rsidRPr="006F0E9A" w:rsidRDefault="00FB6741" w:rsidP="00746E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B355" w14:textId="77777777" w:rsidR="00746ED1" w:rsidRPr="006F0E9A" w:rsidRDefault="00746ED1">
    <w:r w:rsidRPr="006F0E9A">
      <w:drawing>
        <wp:anchor distT="0" distB="0" distL="114300" distR="114300" simplePos="0" relativeHeight="251669504" behindDoc="1" locked="0" layoutInCell="1" allowOverlap="1" wp14:anchorId="20EFB335" wp14:editId="26BAC4C3">
          <wp:simplePos x="0" y="0"/>
          <wp:positionH relativeFrom="column">
            <wp:posOffset>-538480</wp:posOffset>
          </wp:positionH>
          <wp:positionV relativeFrom="paragraph">
            <wp:posOffset>-445135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TableGrid"/>
      <w:tblW w:w="0" w:type="auto"/>
      <w:tblLook w:val="01E0" w:firstRow="1" w:lastRow="1" w:firstColumn="1" w:lastColumn="1" w:noHBand="0" w:noVBand="0"/>
    </w:tblPr>
    <w:tblGrid>
      <w:gridCol w:w="6623"/>
      <w:gridCol w:w="2620"/>
    </w:tblGrid>
    <w:tr w:rsidR="00FD06E2" w:rsidRPr="006F0E9A" w14:paraId="25340E20" w14:textId="77777777" w:rsidTr="00746ED1">
      <w:tc>
        <w:tcPr>
          <w:tcW w:w="6623" w:type="dxa"/>
        </w:tcPr>
        <w:p w14:paraId="63AE9DDE" w14:textId="77777777" w:rsidR="00FD06E2" w:rsidRPr="006F0E9A" w:rsidRDefault="00746ED1" w:rsidP="00565DFE">
          <w:pPr>
            <w:pStyle w:val="Header"/>
            <w:rPr>
              <w:color w:val="0000FF"/>
            </w:rPr>
          </w:pPr>
          <w:r w:rsidRPr="006F0E9A">
            <w:rPr>
              <w:color w:val="0000FF"/>
            </w:rPr>
            <w:t>&lt;</w:t>
          </w:r>
          <w:r w:rsidR="00FD06E2" w:rsidRPr="006F0E9A">
            <w:rPr>
              <w:color w:val="0000FF"/>
            </w:rPr>
            <w:t>Tên đề tài</w:t>
          </w:r>
          <w:r w:rsidRPr="006F0E9A">
            <w:rPr>
              <w:color w:val="0000FF"/>
            </w:rPr>
            <w:t>&gt;</w:t>
          </w:r>
        </w:p>
      </w:tc>
      <w:tc>
        <w:tcPr>
          <w:tcW w:w="2620" w:type="dxa"/>
        </w:tcPr>
        <w:p w14:paraId="3CEB2D42" w14:textId="77DED75B" w:rsidR="00FD06E2" w:rsidRPr="006F0E9A" w:rsidRDefault="00FD06E2" w:rsidP="00565DFE">
          <w:pPr>
            <w:pStyle w:val="Header"/>
          </w:pPr>
          <w:r w:rsidRPr="006F0E9A">
            <w:t xml:space="preserve">Phiên bản: </w:t>
          </w:r>
          <w:r w:rsidR="00746ED1" w:rsidRPr="006F0E9A">
            <w:rPr>
              <w:color w:val="0000FF"/>
            </w:rPr>
            <w:t>&lt;</w:t>
          </w:r>
          <w:r w:rsidR="006656D9">
            <w:rPr>
              <w:color w:val="0000FF"/>
            </w:rPr>
            <w:t>1</w:t>
          </w:r>
          <w:r w:rsidRPr="006F0E9A">
            <w:rPr>
              <w:color w:val="0000FF"/>
            </w:rPr>
            <w:t>.</w:t>
          </w:r>
          <w:r w:rsidR="006656D9">
            <w:rPr>
              <w:color w:val="0000FF"/>
            </w:rPr>
            <w:t>4</w:t>
          </w:r>
          <w:r w:rsidR="00746ED1" w:rsidRPr="006F0E9A">
            <w:rPr>
              <w:color w:val="0000FF"/>
            </w:rPr>
            <w:t>&gt;</w:t>
          </w:r>
        </w:p>
      </w:tc>
    </w:tr>
    <w:tr w:rsidR="00FD06E2" w:rsidRPr="006F0E9A" w14:paraId="5DB39E29" w14:textId="77777777" w:rsidTr="00746ED1">
      <w:trPr>
        <w:trHeight w:val="130"/>
      </w:trPr>
      <w:tc>
        <w:tcPr>
          <w:tcW w:w="6623" w:type="dxa"/>
        </w:tcPr>
        <w:p w14:paraId="590EB099" w14:textId="77777777" w:rsidR="00FD06E2" w:rsidRPr="006F0E9A" w:rsidRDefault="00FD06E2" w:rsidP="00565DFE">
          <w:pPr>
            <w:pStyle w:val="Header"/>
          </w:pPr>
          <w:r w:rsidRPr="006F0E9A">
            <w:t>Hồ sơ phân tích</w:t>
          </w:r>
        </w:p>
      </w:tc>
      <w:tc>
        <w:tcPr>
          <w:tcW w:w="2620" w:type="dxa"/>
        </w:tcPr>
        <w:p w14:paraId="2399C8A8" w14:textId="37E05C82" w:rsidR="00FD06E2" w:rsidRPr="006F0E9A" w:rsidRDefault="00FD06E2" w:rsidP="00565DFE">
          <w:pPr>
            <w:pStyle w:val="Header"/>
          </w:pPr>
          <w:r w:rsidRPr="006F0E9A">
            <w:t xml:space="preserve">Ngày: </w:t>
          </w:r>
          <w:r w:rsidR="00746ED1" w:rsidRPr="006F0E9A">
            <w:rPr>
              <w:color w:val="0000FF"/>
            </w:rPr>
            <w:t>&lt;</w:t>
          </w:r>
          <w:r w:rsidR="006656D9">
            <w:rPr>
              <w:color w:val="0000FF"/>
            </w:rPr>
            <w:t>16</w:t>
          </w:r>
          <w:r w:rsidRPr="006F0E9A">
            <w:rPr>
              <w:color w:val="0000FF"/>
            </w:rPr>
            <w:t>/</w:t>
          </w:r>
          <w:r w:rsidR="006656D9">
            <w:rPr>
              <w:color w:val="0000FF"/>
            </w:rPr>
            <w:t>12</w:t>
          </w:r>
          <w:r w:rsidRPr="006F0E9A">
            <w:rPr>
              <w:color w:val="0000FF"/>
            </w:rPr>
            <w:t>/</w:t>
          </w:r>
          <w:r w:rsidR="006656D9">
            <w:rPr>
              <w:color w:val="0000FF"/>
            </w:rPr>
            <w:t>2025</w:t>
          </w:r>
          <w:r w:rsidR="00746ED1" w:rsidRPr="006F0E9A">
            <w:rPr>
              <w:color w:val="0000FF"/>
            </w:rPr>
            <w:t>&gt;</w:t>
          </w:r>
        </w:p>
      </w:tc>
    </w:tr>
  </w:tbl>
  <w:p w14:paraId="4EC76F86" w14:textId="77777777" w:rsidR="00FD06E2" w:rsidRPr="006F0E9A" w:rsidRDefault="00FD06E2" w:rsidP="00376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6067BB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E940685"/>
    <w:multiLevelType w:val="hybridMultilevel"/>
    <w:tmpl w:val="AC18A81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5B5A2B"/>
    <w:multiLevelType w:val="hybridMultilevel"/>
    <w:tmpl w:val="F7B6B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D6923"/>
    <w:multiLevelType w:val="hybridMultilevel"/>
    <w:tmpl w:val="54A22B7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259B666D"/>
    <w:multiLevelType w:val="hybridMultilevel"/>
    <w:tmpl w:val="3B3CF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B562CAE"/>
    <w:multiLevelType w:val="hybridMultilevel"/>
    <w:tmpl w:val="73143DF4"/>
    <w:lvl w:ilvl="0" w:tplc="55981E88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B7A2CC3"/>
    <w:multiLevelType w:val="hybridMultilevel"/>
    <w:tmpl w:val="CF601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B8651D"/>
    <w:multiLevelType w:val="hybridMultilevel"/>
    <w:tmpl w:val="994695C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38D51585"/>
    <w:multiLevelType w:val="hybridMultilevel"/>
    <w:tmpl w:val="89364064"/>
    <w:lvl w:ilvl="0" w:tplc="2990C9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D4847"/>
    <w:multiLevelType w:val="hybridMultilevel"/>
    <w:tmpl w:val="2E921D2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A637FE0"/>
    <w:multiLevelType w:val="hybridMultilevel"/>
    <w:tmpl w:val="101450F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63B69EC"/>
    <w:multiLevelType w:val="hybridMultilevel"/>
    <w:tmpl w:val="AD263F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3096C"/>
    <w:multiLevelType w:val="multilevel"/>
    <w:tmpl w:val="8388A0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0DF6A06"/>
    <w:multiLevelType w:val="hybridMultilevel"/>
    <w:tmpl w:val="179E5A2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55981E88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25190243">
    <w:abstractNumId w:val="0"/>
  </w:num>
  <w:num w:numId="2" w16cid:durableId="17048770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026245208">
    <w:abstractNumId w:val="27"/>
  </w:num>
  <w:num w:numId="4" w16cid:durableId="705985315">
    <w:abstractNumId w:val="24"/>
  </w:num>
  <w:num w:numId="5" w16cid:durableId="854657438">
    <w:abstractNumId w:val="28"/>
  </w:num>
  <w:num w:numId="6" w16cid:durableId="432408994">
    <w:abstractNumId w:val="16"/>
  </w:num>
  <w:num w:numId="7" w16cid:durableId="271861923">
    <w:abstractNumId w:val="29"/>
  </w:num>
  <w:num w:numId="8" w16cid:durableId="2071423293">
    <w:abstractNumId w:val="34"/>
  </w:num>
  <w:num w:numId="9" w16cid:durableId="989290803">
    <w:abstractNumId w:val="20"/>
  </w:num>
  <w:num w:numId="10" w16cid:durableId="1168711596">
    <w:abstractNumId w:val="13"/>
  </w:num>
  <w:num w:numId="11" w16cid:durableId="650790099">
    <w:abstractNumId w:val="40"/>
  </w:num>
  <w:num w:numId="12" w16cid:durableId="295768002">
    <w:abstractNumId w:val="36"/>
  </w:num>
  <w:num w:numId="13" w16cid:durableId="2062168189">
    <w:abstractNumId w:val="33"/>
  </w:num>
  <w:num w:numId="14" w16cid:durableId="859857055">
    <w:abstractNumId w:val="3"/>
  </w:num>
  <w:num w:numId="15" w16cid:durableId="1650596279">
    <w:abstractNumId w:val="8"/>
  </w:num>
  <w:num w:numId="16" w16cid:durableId="1827672021">
    <w:abstractNumId w:val="32"/>
  </w:num>
  <w:num w:numId="17" w16cid:durableId="430591607">
    <w:abstractNumId w:val="38"/>
  </w:num>
  <w:num w:numId="18" w16cid:durableId="1818372504">
    <w:abstractNumId w:val="19"/>
  </w:num>
  <w:num w:numId="19" w16cid:durableId="388262218">
    <w:abstractNumId w:val="31"/>
  </w:num>
  <w:num w:numId="20" w16cid:durableId="575096454">
    <w:abstractNumId w:val="37"/>
  </w:num>
  <w:num w:numId="21" w16cid:durableId="347678820">
    <w:abstractNumId w:val="39"/>
  </w:num>
  <w:num w:numId="22" w16cid:durableId="602538987">
    <w:abstractNumId w:val="14"/>
  </w:num>
  <w:num w:numId="23" w16cid:durableId="1956210458">
    <w:abstractNumId w:val="23"/>
  </w:num>
  <w:num w:numId="24" w16cid:durableId="1800565131">
    <w:abstractNumId w:val="9"/>
  </w:num>
  <w:num w:numId="25" w16cid:durableId="1609004943">
    <w:abstractNumId w:val="7"/>
  </w:num>
  <w:num w:numId="26" w16cid:durableId="1109206216">
    <w:abstractNumId w:val="21"/>
  </w:num>
  <w:num w:numId="27" w16cid:durableId="456145070">
    <w:abstractNumId w:val="30"/>
  </w:num>
  <w:num w:numId="28" w16cid:durableId="984628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630911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38741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1539982">
    <w:abstractNumId w:val="5"/>
  </w:num>
  <w:num w:numId="32" w16cid:durableId="860358362">
    <w:abstractNumId w:val="2"/>
  </w:num>
  <w:num w:numId="33" w16cid:durableId="36249250">
    <w:abstractNumId w:val="22"/>
  </w:num>
  <w:num w:numId="34" w16cid:durableId="711685621">
    <w:abstractNumId w:val="35"/>
  </w:num>
  <w:num w:numId="35" w16cid:durableId="1333877739">
    <w:abstractNumId w:val="26"/>
  </w:num>
  <w:num w:numId="36" w16cid:durableId="1546523168">
    <w:abstractNumId w:val="12"/>
  </w:num>
  <w:num w:numId="37" w16cid:durableId="1505321098">
    <w:abstractNumId w:val="18"/>
  </w:num>
  <w:num w:numId="38" w16cid:durableId="1325738998">
    <w:abstractNumId w:val="10"/>
  </w:num>
  <w:num w:numId="39" w16cid:durableId="1855000602">
    <w:abstractNumId w:val="25"/>
  </w:num>
  <w:num w:numId="40" w16cid:durableId="407533082">
    <w:abstractNumId w:val="17"/>
  </w:num>
  <w:num w:numId="41" w16cid:durableId="1705597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38369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1609891">
    <w:abstractNumId w:val="15"/>
  </w:num>
  <w:num w:numId="44" w16cid:durableId="369038100">
    <w:abstractNumId w:val="6"/>
  </w:num>
  <w:num w:numId="45" w16cid:durableId="2068331478">
    <w:abstractNumId w:val="4"/>
  </w:num>
  <w:num w:numId="46" w16cid:durableId="7314618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039C3"/>
    <w:rsid w:val="00024DF0"/>
    <w:rsid w:val="0007124D"/>
    <w:rsid w:val="000918F4"/>
    <w:rsid w:val="000A272D"/>
    <w:rsid w:val="000C0CA8"/>
    <w:rsid w:val="000D15CF"/>
    <w:rsid w:val="000D658A"/>
    <w:rsid w:val="001A3901"/>
    <w:rsid w:val="001A4053"/>
    <w:rsid w:val="001A6914"/>
    <w:rsid w:val="001C357E"/>
    <w:rsid w:val="00206806"/>
    <w:rsid w:val="00213B43"/>
    <w:rsid w:val="002A65C7"/>
    <w:rsid w:val="002B7726"/>
    <w:rsid w:val="002E4156"/>
    <w:rsid w:val="00331BDB"/>
    <w:rsid w:val="00362991"/>
    <w:rsid w:val="00363B6E"/>
    <w:rsid w:val="0037628A"/>
    <w:rsid w:val="00381F27"/>
    <w:rsid w:val="003B6D89"/>
    <w:rsid w:val="003F5989"/>
    <w:rsid w:val="00405508"/>
    <w:rsid w:val="00406EEA"/>
    <w:rsid w:val="00433C77"/>
    <w:rsid w:val="004540F1"/>
    <w:rsid w:val="00474828"/>
    <w:rsid w:val="004A3E46"/>
    <w:rsid w:val="004A46F8"/>
    <w:rsid w:val="004A6BB7"/>
    <w:rsid w:val="004B7CC9"/>
    <w:rsid w:val="004C5D42"/>
    <w:rsid w:val="00516495"/>
    <w:rsid w:val="005439AE"/>
    <w:rsid w:val="00562E67"/>
    <w:rsid w:val="00565DFE"/>
    <w:rsid w:val="0057432C"/>
    <w:rsid w:val="005A02B6"/>
    <w:rsid w:val="005E2817"/>
    <w:rsid w:val="005F3F51"/>
    <w:rsid w:val="006034CE"/>
    <w:rsid w:val="006453A5"/>
    <w:rsid w:val="0066391B"/>
    <w:rsid w:val="006656D9"/>
    <w:rsid w:val="00675E8B"/>
    <w:rsid w:val="00681CD0"/>
    <w:rsid w:val="006A4E53"/>
    <w:rsid w:val="006B0493"/>
    <w:rsid w:val="006E1A39"/>
    <w:rsid w:val="006F0E9A"/>
    <w:rsid w:val="006F7FCC"/>
    <w:rsid w:val="00746ED1"/>
    <w:rsid w:val="00751440"/>
    <w:rsid w:val="007A1DE8"/>
    <w:rsid w:val="00847659"/>
    <w:rsid w:val="0086426A"/>
    <w:rsid w:val="008765C2"/>
    <w:rsid w:val="00885725"/>
    <w:rsid w:val="008A4DDB"/>
    <w:rsid w:val="008C4485"/>
    <w:rsid w:val="008E4B09"/>
    <w:rsid w:val="008E5742"/>
    <w:rsid w:val="008F22E3"/>
    <w:rsid w:val="008F7BA1"/>
    <w:rsid w:val="00903B80"/>
    <w:rsid w:val="0094689D"/>
    <w:rsid w:val="009609F9"/>
    <w:rsid w:val="00976D26"/>
    <w:rsid w:val="009813E6"/>
    <w:rsid w:val="00981C01"/>
    <w:rsid w:val="009B3EF9"/>
    <w:rsid w:val="009F64AE"/>
    <w:rsid w:val="00A015EC"/>
    <w:rsid w:val="00A122CE"/>
    <w:rsid w:val="00A5727B"/>
    <w:rsid w:val="00A663EA"/>
    <w:rsid w:val="00A728BE"/>
    <w:rsid w:val="00A90B02"/>
    <w:rsid w:val="00AA30A6"/>
    <w:rsid w:val="00AA49C3"/>
    <w:rsid w:val="00AB43D3"/>
    <w:rsid w:val="00AC3616"/>
    <w:rsid w:val="00AC5466"/>
    <w:rsid w:val="00AE7B7F"/>
    <w:rsid w:val="00B62132"/>
    <w:rsid w:val="00B856B7"/>
    <w:rsid w:val="00B9220E"/>
    <w:rsid w:val="00BA23E8"/>
    <w:rsid w:val="00BD1F8A"/>
    <w:rsid w:val="00BE70DB"/>
    <w:rsid w:val="00BF5CBA"/>
    <w:rsid w:val="00C01421"/>
    <w:rsid w:val="00C107A7"/>
    <w:rsid w:val="00C122ED"/>
    <w:rsid w:val="00C161AA"/>
    <w:rsid w:val="00C84F61"/>
    <w:rsid w:val="00C929D6"/>
    <w:rsid w:val="00CE7D5B"/>
    <w:rsid w:val="00D24E39"/>
    <w:rsid w:val="00D52AFF"/>
    <w:rsid w:val="00DA2A6D"/>
    <w:rsid w:val="00DE49A8"/>
    <w:rsid w:val="00E20EE5"/>
    <w:rsid w:val="00E26AEA"/>
    <w:rsid w:val="00E43EA3"/>
    <w:rsid w:val="00E90FEB"/>
    <w:rsid w:val="00EB43B1"/>
    <w:rsid w:val="00ED15E5"/>
    <w:rsid w:val="00ED3427"/>
    <w:rsid w:val="00EF7A0F"/>
    <w:rsid w:val="00F17264"/>
    <w:rsid w:val="00F22516"/>
    <w:rsid w:val="00F47751"/>
    <w:rsid w:val="00F511B9"/>
    <w:rsid w:val="00F607B7"/>
    <w:rsid w:val="00F65B4C"/>
    <w:rsid w:val="00F66431"/>
    <w:rsid w:val="00FA5B71"/>
    <w:rsid w:val="00FB6741"/>
    <w:rsid w:val="00FD06E2"/>
    <w:rsid w:val="00FE55C2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FEADC"/>
  <w15:docId w15:val="{9EA6B6F4-BFE9-437C-BD22-3A16ABA8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89D"/>
    <w:pPr>
      <w:widowControl w:val="0"/>
    </w:pPr>
    <w:rPr>
      <w:noProof/>
      <w:sz w:val="24"/>
      <w:lang w:val="en-GB"/>
    </w:rPr>
  </w:style>
  <w:style w:type="paragraph" w:styleId="Heading1">
    <w:name w:val="heading 1"/>
    <w:aliases w:val="Heading 1 new"/>
    <w:basedOn w:val="Normal"/>
    <w:next w:val="Normal"/>
    <w:qFormat/>
    <w:rsid w:val="00331BDB"/>
    <w:pPr>
      <w:keepNext/>
      <w:numPr>
        <w:numId w:val="1"/>
      </w:numPr>
      <w:spacing w:before="120" w:after="120" w:line="360" w:lineRule="auto"/>
      <w:jc w:val="both"/>
      <w:outlineLvl w:val="0"/>
    </w:pPr>
    <w:rPr>
      <w:b/>
    </w:rPr>
  </w:style>
  <w:style w:type="paragraph" w:styleId="Heading2">
    <w:name w:val="heading 2"/>
    <w:basedOn w:val="Heading1"/>
    <w:next w:val="Normal"/>
    <w:qFormat/>
    <w:rsid w:val="00331BDB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331BDB"/>
    <w:pPr>
      <w:numPr>
        <w:ilvl w:val="2"/>
      </w:numPr>
      <w:outlineLvl w:val="2"/>
    </w:pPr>
  </w:style>
  <w:style w:type="paragraph" w:styleId="Heading4">
    <w:name w:val="heading 4"/>
    <w:basedOn w:val="Heading1"/>
    <w:next w:val="Normal"/>
    <w:qFormat/>
    <w:rsid w:val="00331BDB"/>
    <w:pPr>
      <w:numPr>
        <w:ilvl w:val="3"/>
      </w:numPr>
      <w:outlineLvl w:val="3"/>
    </w:pPr>
    <w:rPr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rsid w:val="00FD06E2"/>
    <w:pPr>
      <w:keepLines/>
      <w:spacing w:after="120" w:line="360" w:lineRule="auto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</w:pPr>
    <w:rPr>
      <w:snapToGrid w:val="0"/>
      <w:sz w:val="28"/>
    </w:rPr>
  </w:style>
  <w:style w:type="paragraph" w:styleId="BodyText3">
    <w:name w:val="Body Text 3"/>
    <w:basedOn w:val="Normal"/>
    <w:pPr>
      <w:widowControl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basedOn w:val="DefaultParagraphFont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5E2817"/>
    <w:rPr>
      <w:color w:val="0000FF"/>
      <w:u w:val="single"/>
    </w:rPr>
  </w:style>
  <w:style w:type="paragraph" w:customStyle="1" w:styleId="StyleHeading3Justified">
    <w:name w:val="Style Heading 3 + Justified"/>
    <w:basedOn w:val="Heading3"/>
    <w:rsid w:val="00A122CE"/>
    <w:rPr>
      <w:b w:val="0"/>
    </w:rPr>
  </w:style>
  <w:style w:type="paragraph" w:customStyle="1" w:styleId="StyleHeading4Justified">
    <w:name w:val="Style Heading 4 + Justified"/>
    <w:basedOn w:val="Heading4"/>
    <w:rsid w:val="00A122CE"/>
  </w:style>
  <w:style w:type="paragraph" w:styleId="BalloonText">
    <w:name w:val="Balloon Text"/>
    <w:basedOn w:val="Normal"/>
    <w:link w:val="BalloonTextChar"/>
    <w:rsid w:val="00746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46ED1"/>
    <w:rPr>
      <w:rFonts w:ascii="Tahoma" w:hAnsi="Tahoma" w:cs="Tahoma"/>
      <w:sz w:val="16"/>
      <w:szCs w:val="16"/>
      <w:lang w:val="vi-VN"/>
    </w:rPr>
  </w:style>
  <w:style w:type="paragraph" w:styleId="NormalWeb">
    <w:name w:val="Normal (Web)"/>
    <w:basedOn w:val="Normal"/>
    <w:uiPriority w:val="99"/>
    <w:unhideWhenUsed/>
    <w:rsid w:val="00746ED1"/>
    <w:pPr>
      <w:widowControl/>
      <w:spacing w:before="100" w:beforeAutospacing="1" w:after="100" w:afterAutospacing="1"/>
    </w:pPr>
    <w:rPr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46ED1"/>
    <w:rPr>
      <w:sz w:val="24"/>
      <w:lang w:val="vi-VN"/>
    </w:rPr>
  </w:style>
  <w:style w:type="character" w:customStyle="1" w:styleId="TitleChar">
    <w:name w:val="Title Char"/>
    <w:basedOn w:val="DefaultParagraphFont"/>
    <w:link w:val="Title"/>
    <w:rsid w:val="006453A5"/>
    <w:rPr>
      <w:rFonts w:ascii="Arial" w:hAnsi="Arial"/>
      <w:b/>
      <w:sz w:val="36"/>
      <w:lang w:val="vi-VN"/>
    </w:rPr>
  </w:style>
  <w:style w:type="character" w:customStyle="1" w:styleId="Heading3Char">
    <w:name w:val="Heading 3 Char"/>
    <w:basedOn w:val="DefaultParagraphFont"/>
    <w:link w:val="Heading3"/>
    <w:rsid w:val="00331BDB"/>
    <w:rPr>
      <w:b/>
      <w:noProof/>
      <w:sz w:val="24"/>
      <w:lang w:val="en-GB"/>
    </w:rPr>
  </w:style>
  <w:style w:type="character" w:customStyle="1" w:styleId="BodyTextChar">
    <w:name w:val="Body Text Char"/>
    <w:basedOn w:val="DefaultParagraphFont"/>
    <w:link w:val="BodyText"/>
    <w:rsid w:val="00B856B7"/>
    <w:rPr>
      <w:noProof/>
      <w:sz w:val="24"/>
      <w:lang w:val="en-GB"/>
    </w:rPr>
  </w:style>
  <w:style w:type="character" w:styleId="Emphasis">
    <w:name w:val="Emphasis"/>
    <w:basedOn w:val="DefaultParagraphFont"/>
    <w:qFormat/>
    <w:rsid w:val="00B856B7"/>
    <w:rPr>
      <w:i/>
      <w:iCs/>
    </w:rPr>
  </w:style>
  <w:style w:type="paragraph" w:styleId="ListParagraph">
    <w:name w:val="List Paragraph"/>
    <w:basedOn w:val="Normal"/>
    <w:uiPriority w:val="34"/>
    <w:qFormat/>
    <w:rsid w:val="0094689D"/>
    <w:pPr>
      <w:ind w:left="720"/>
      <w:contextualSpacing/>
    </w:pPr>
  </w:style>
  <w:style w:type="paragraph" w:customStyle="1" w:styleId="Hnh">
    <w:name w:val="Hình"/>
    <w:basedOn w:val="Normal"/>
    <w:qFormat/>
    <w:rsid w:val="002A65C7"/>
    <w:pPr>
      <w:spacing w:line="360" w:lineRule="auto"/>
      <w:jc w:val="center"/>
    </w:pPr>
  </w:style>
  <w:style w:type="paragraph" w:customStyle="1" w:styleId="Nidung">
    <w:name w:val="Nội dung"/>
    <w:qFormat/>
    <w:rsid w:val="00C84F61"/>
    <w:pPr>
      <w:spacing w:before="120" w:after="120" w:line="360" w:lineRule="auto"/>
      <w:ind w:firstLine="720"/>
      <w:jc w:val="both"/>
    </w:pPr>
    <w:rPr>
      <w:noProof/>
      <w:color w:val="000000" w:themeColor="text1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AC595-7990-4BD4-8D4F-7153A71FF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636</TotalTime>
  <Pages>13</Pages>
  <Words>1649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Phân Tích Phần Mềm Học Anh Văn</vt:lpstr>
    </vt:vector>
  </TitlesOfParts>
  <Company>HCMUNS</Company>
  <LinksUpToDate>false</LinksUpToDate>
  <CharactersWithSpaces>11028</CharactersWithSpaces>
  <SharedDoc>false</SharedDoc>
  <HLinks>
    <vt:vector size="30" baseType="variant"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_Toc172872219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_Toc172872218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_Toc172872217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_Toc172872216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_Toc172872215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Phần Mềm Học Anh Văn</dc:title>
  <dc:subject>OOAD v4.2</dc:subject>
  <dc:creator>Huỳnh Trung Đông</dc:creator>
  <cp:lastModifiedBy>Trường Phúc Nguyễn</cp:lastModifiedBy>
  <cp:revision>46</cp:revision>
  <cp:lastPrinted>2025-12-16T07:54:00Z</cp:lastPrinted>
  <dcterms:created xsi:type="dcterms:W3CDTF">2013-10-13T11:07:00Z</dcterms:created>
  <dcterms:modified xsi:type="dcterms:W3CDTF">2026-06-14T08:40:00Z</dcterms:modified>
</cp:coreProperties>
</file>